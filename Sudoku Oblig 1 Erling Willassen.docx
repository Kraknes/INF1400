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header6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Style w:val="Tabellrutenett"/>
        <w:tblpPr w:leftFromText="141" w:rightFromText="141" w:vertAnchor="text" w:horzAnchor="margin" w:tblpXSpec="center" w:tblpY="24"/>
        <w:tblW w:w="11906" w:type="dxa"/>
        <w:shd w:val="clear" w:color="auto" w:fill="FFFFFF" w:themeFill="background1"/>
        <w:tblCellMar>
          <w:top w:w="1418" w:type="dxa"/>
          <w:left w:w="1531" w:type="dxa"/>
          <w:bottom w:w="680" w:type="dxa"/>
          <w:right w:w="680" w:type="dxa"/>
        </w:tblCellMar>
        <w:tblLook w:val="0600" w:firstRow="0" w:lastRow="0" w:firstColumn="0" w:lastColumn="0" w:noHBand="1" w:noVBand="1"/>
      </w:tblPr>
      <w:tblGrid>
        <w:gridCol w:w="11906"/>
      </w:tblGrid>
      <w:tr w:rsidR="009A4987" w:rsidRPr="009A4987" w14:paraId="5B13AF4D" w14:textId="77777777" w:rsidTr="009A4987">
        <w:tc>
          <w:tcPr>
            <w:tcW w:w="1190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14:paraId="4855BB5B" w14:textId="788BE888" w:rsidR="009A4987" w:rsidRPr="009A4987" w:rsidRDefault="0053648F" w:rsidP="009A4987">
            <w:pPr>
              <w:spacing w:after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Institutt for Informatikk</w:t>
            </w:r>
          </w:p>
          <w:p w14:paraId="1C015E6A" w14:textId="6486F941" w:rsidR="009A4987" w:rsidRPr="009A4987" w:rsidRDefault="002A118B" w:rsidP="009A4987">
            <w:pPr>
              <w:spacing w:before="160" w:after="0"/>
              <w:rPr>
                <w:rFonts w:ascii="Arial" w:hAnsi="Arial" w:cs="Arial"/>
                <w:b/>
                <w:sz w:val="28"/>
                <w:szCs w:val="28"/>
              </w:rPr>
            </w:pPr>
            <w:r>
              <w:rPr>
                <w:rFonts w:ascii="Arial" w:hAnsi="Arial" w:cs="Arial"/>
                <w:b/>
                <w:sz w:val="28"/>
                <w:szCs w:val="28"/>
              </w:rPr>
              <w:t xml:space="preserve">Sudoku </w:t>
            </w:r>
          </w:p>
          <w:p w14:paraId="7B8FD681" w14:textId="6E5AEB94" w:rsidR="009A4987" w:rsidRPr="009A4987" w:rsidRDefault="002A118B" w:rsidP="009A4987">
            <w:pPr>
              <w:spacing w:after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Oblig 1</w:t>
            </w:r>
          </w:p>
          <w:p w14:paraId="58251670" w14:textId="662C1DDE" w:rsidR="009A4987" w:rsidRPr="009A4987" w:rsidRDefault="002A118B" w:rsidP="009A4987">
            <w:pPr>
              <w:spacing w:after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Erling Heimstad Willassen</w:t>
            </w:r>
          </w:p>
          <w:p w14:paraId="21DA9F08" w14:textId="24E6ABBF" w:rsidR="009A4987" w:rsidRPr="009A4987" w:rsidRDefault="002A118B" w:rsidP="009A4987">
            <w:pPr>
              <w:spacing w:after="0"/>
              <w:rPr>
                <w:rFonts w:ascii="Arial" w:hAnsi="Arial" w:cs="Arial"/>
              </w:rPr>
            </w:pPr>
            <w:r>
              <w:rPr>
                <w:rFonts w:ascii="Arial" w:hAnsi="Arial" w:cs="Arial"/>
                <w:sz w:val="20"/>
                <w:szCs w:val="20"/>
              </w:rPr>
              <w:t>INF-</w:t>
            </w:r>
            <w:r w:rsidR="003A320A">
              <w:rPr>
                <w:rFonts w:ascii="Arial" w:hAnsi="Arial" w:cs="Arial"/>
                <w:sz w:val="20"/>
                <w:szCs w:val="20"/>
              </w:rPr>
              <w:t>1400, Vår</w:t>
            </w:r>
            <w:r w:rsidR="00401115">
              <w:rPr>
                <w:rFonts w:ascii="Arial" w:hAnsi="Arial" w:cs="Arial"/>
                <w:sz w:val="20"/>
                <w:szCs w:val="20"/>
              </w:rPr>
              <w:t xml:space="preserve"> 2025</w:t>
            </w:r>
          </w:p>
        </w:tc>
      </w:tr>
    </w:tbl>
    <w:p w14:paraId="1D38FC0F" w14:textId="77777777" w:rsidR="00F326EE" w:rsidRPr="009A4987" w:rsidRDefault="00F326EE">
      <w:pPr>
        <w:rPr>
          <w:rFonts w:ascii="Arial" w:hAnsi="Arial" w:cs="Arial"/>
        </w:rPr>
      </w:pPr>
    </w:p>
    <w:p w14:paraId="2E2A922F" w14:textId="38E5B5ED" w:rsidR="00911428" w:rsidRPr="009A4987" w:rsidRDefault="00911428" w:rsidP="00A015AE">
      <w:pPr>
        <w:spacing w:after="0" w:line="240" w:lineRule="auto"/>
        <w:sectPr w:rsidR="00911428" w:rsidRPr="009A4987" w:rsidSect="00A4364D">
          <w:headerReference w:type="even" r:id="rId11"/>
          <w:headerReference w:type="default" r:id="rId12"/>
          <w:footerReference w:type="even" r:id="rId13"/>
          <w:footerReference w:type="default" r:id="rId14"/>
          <w:headerReference w:type="first" r:id="rId15"/>
          <w:footerReference w:type="first" r:id="rId16"/>
          <w:pgSz w:w="11900" w:h="16840"/>
          <w:pgMar w:top="1418" w:right="1418" w:bottom="1418" w:left="1418" w:header="709" w:footer="709" w:gutter="0"/>
          <w:cols w:space="708"/>
          <w:titlePg/>
          <w:docGrid w:linePitch="360"/>
        </w:sectPr>
      </w:pPr>
    </w:p>
    <w:sdt>
      <w:sdtPr>
        <w:rPr>
          <w:rFonts w:ascii="Times New Roman" w:eastAsiaTheme="minorEastAsia" w:hAnsi="Times New Roman" w:cstheme="minorBidi"/>
          <w:sz w:val="22"/>
          <w:szCs w:val="24"/>
        </w:rPr>
        <w:id w:val="146326953"/>
        <w:docPartObj>
          <w:docPartGallery w:val="Table of Contents"/>
          <w:docPartUnique/>
        </w:docPartObj>
      </w:sdtPr>
      <w:sdtEndPr>
        <w:rPr>
          <w:b/>
          <w:bCs/>
          <w:sz w:val="24"/>
        </w:rPr>
      </w:sdtEndPr>
      <w:sdtContent>
        <w:p w14:paraId="3236DA89" w14:textId="77777777" w:rsidR="00AA5EA0" w:rsidRPr="009A4987" w:rsidRDefault="00AA5EA0">
          <w:pPr>
            <w:pStyle w:val="Overskriftforinnholdsfortegnelse"/>
          </w:pPr>
          <w:r w:rsidRPr="009A4987">
            <w:t>Innholdsfortegnelse</w:t>
          </w:r>
        </w:p>
        <w:p w14:paraId="73EEF868" w14:textId="69958CD8" w:rsidR="007830FD" w:rsidRDefault="00AA5EA0">
          <w:pPr>
            <w:pStyle w:val="INNH1"/>
            <w:rPr>
              <w:rFonts w:asciiTheme="minorHAnsi" w:hAnsiTheme="minorHAnsi"/>
              <w:noProof/>
              <w:kern w:val="2"/>
              <w14:ligatures w14:val="standardContextual"/>
            </w:rPr>
          </w:pPr>
          <w:r w:rsidRPr="009A4987">
            <w:fldChar w:fldCharType="begin"/>
          </w:r>
          <w:r w:rsidRPr="009A4987">
            <w:instrText xml:space="preserve"> TOC \o "1-3" \h \z \u </w:instrText>
          </w:r>
          <w:r w:rsidRPr="009A4987">
            <w:fldChar w:fldCharType="separate"/>
          </w:r>
          <w:hyperlink w:anchor="_Toc188047735" w:history="1">
            <w:r w:rsidR="007830FD" w:rsidRPr="002F17D2">
              <w:rPr>
                <w:rStyle w:val="Hyperkobling"/>
                <w:noProof/>
              </w:rPr>
              <w:t>1</w:t>
            </w:r>
            <w:r w:rsidR="007830FD">
              <w:rPr>
                <w:rFonts w:asciiTheme="minorHAnsi" w:hAnsiTheme="minorHAnsi"/>
                <w:noProof/>
                <w:kern w:val="2"/>
                <w14:ligatures w14:val="standardContextual"/>
              </w:rPr>
              <w:tab/>
            </w:r>
            <w:r w:rsidR="007830FD" w:rsidRPr="002F17D2">
              <w:rPr>
                <w:rStyle w:val="Hyperkobling"/>
                <w:noProof/>
              </w:rPr>
              <w:t>Innledning</w:t>
            </w:r>
            <w:r w:rsidR="007830FD">
              <w:rPr>
                <w:noProof/>
                <w:webHidden/>
              </w:rPr>
              <w:tab/>
            </w:r>
            <w:r w:rsidR="007830FD">
              <w:rPr>
                <w:noProof/>
                <w:webHidden/>
              </w:rPr>
              <w:fldChar w:fldCharType="begin"/>
            </w:r>
            <w:r w:rsidR="007830FD">
              <w:rPr>
                <w:noProof/>
                <w:webHidden/>
              </w:rPr>
              <w:instrText xml:space="preserve"> PAGEREF _Toc188047735 \h </w:instrText>
            </w:r>
            <w:r w:rsidR="007830FD">
              <w:rPr>
                <w:noProof/>
                <w:webHidden/>
              </w:rPr>
            </w:r>
            <w:r w:rsidR="007830FD">
              <w:rPr>
                <w:noProof/>
                <w:webHidden/>
              </w:rPr>
              <w:fldChar w:fldCharType="separate"/>
            </w:r>
            <w:r w:rsidR="00D63890">
              <w:rPr>
                <w:noProof/>
                <w:webHidden/>
              </w:rPr>
              <w:t>1</w:t>
            </w:r>
            <w:r w:rsidR="007830FD">
              <w:rPr>
                <w:noProof/>
                <w:webHidden/>
              </w:rPr>
              <w:fldChar w:fldCharType="end"/>
            </w:r>
          </w:hyperlink>
        </w:p>
        <w:p w14:paraId="31BCB5BD" w14:textId="7CB7EB83" w:rsidR="007830FD" w:rsidRDefault="007830FD">
          <w:pPr>
            <w:pStyle w:val="INNH1"/>
            <w:rPr>
              <w:rFonts w:asciiTheme="minorHAnsi" w:hAnsiTheme="minorHAnsi"/>
              <w:noProof/>
              <w:kern w:val="2"/>
              <w14:ligatures w14:val="standardContextual"/>
            </w:rPr>
          </w:pPr>
          <w:hyperlink w:anchor="_Toc188047736" w:history="1">
            <w:r w:rsidRPr="002F17D2">
              <w:rPr>
                <w:rStyle w:val="Hyperkobling"/>
                <w:noProof/>
              </w:rPr>
              <w:t>2</w:t>
            </w:r>
            <w:r>
              <w:rPr>
                <w:rFonts w:asciiTheme="minorHAnsi" w:hAnsiTheme="minorHAnsi"/>
                <w:noProof/>
                <w:kern w:val="2"/>
                <w14:ligatures w14:val="standardContextual"/>
              </w:rPr>
              <w:tab/>
            </w:r>
            <w:r w:rsidRPr="002F17D2">
              <w:rPr>
                <w:rStyle w:val="Hyperkobling"/>
                <w:noProof/>
              </w:rPr>
              <w:t>Design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_Toc188047736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63890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94F0F2" w14:textId="55FAD2B4" w:rsidR="007830FD" w:rsidRDefault="007830FD">
          <w:pPr>
            <w:pStyle w:val="INNH1"/>
            <w:rPr>
              <w:rFonts w:asciiTheme="minorHAnsi" w:hAnsiTheme="minorHAnsi"/>
              <w:noProof/>
              <w:kern w:val="2"/>
              <w14:ligatures w14:val="standardContextual"/>
            </w:rPr>
          </w:pPr>
          <w:hyperlink w:anchor="_Toc188047737" w:history="1">
            <w:r w:rsidRPr="002F17D2">
              <w:rPr>
                <w:rStyle w:val="Hyperkobling"/>
                <w:noProof/>
              </w:rPr>
              <w:t>3</w:t>
            </w:r>
            <w:r>
              <w:rPr>
                <w:rFonts w:asciiTheme="minorHAnsi" w:hAnsiTheme="minorHAnsi"/>
                <w:noProof/>
                <w:kern w:val="2"/>
                <w14:ligatures w14:val="standardContextual"/>
              </w:rPr>
              <w:tab/>
            </w:r>
            <w:r w:rsidRPr="002F17D2">
              <w:rPr>
                <w:rStyle w:val="Hyperkobling"/>
                <w:noProof/>
              </w:rPr>
              <w:t>Implementasjon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_Toc188047737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63890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EC5338" w14:textId="3D9EE034" w:rsidR="007830FD" w:rsidRDefault="007830FD">
          <w:pPr>
            <w:pStyle w:val="INNH1"/>
            <w:rPr>
              <w:rFonts w:asciiTheme="minorHAnsi" w:hAnsiTheme="minorHAnsi"/>
              <w:noProof/>
              <w:kern w:val="2"/>
              <w14:ligatures w14:val="standardContextual"/>
            </w:rPr>
          </w:pPr>
          <w:hyperlink w:anchor="_Toc188047738" w:history="1">
            <w:r w:rsidRPr="002F17D2">
              <w:rPr>
                <w:rStyle w:val="Hyperkobling"/>
                <w:noProof/>
              </w:rPr>
              <w:t>4</w:t>
            </w:r>
            <w:r>
              <w:rPr>
                <w:rFonts w:asciiTheme="minorHAnsi" w:hAnsiTheme="minorHAnsi"/>
                <w:noProof/>
                <w:kern w:val="2"/>
                <w14:ligatures w14:val="standardContextual"/>
              </w:rPr>
              <w:tab/>
            </w:r>
            <w:r w:rsidRPr="002F17D2">
              <w:rPr>
                <w:rStyle w:val="Hyperkobling"/>
                <w:noProof/>
              </w:rPr>
              <w:t>Resultat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_Toc188047738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63890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418D59" w14:textId="4D60BFA7" w:rsidR="007830FD" w:rsidRDefault="007830FD">
          <w:pPr>
            <w:pStyle w:val="INNH1"/>
            <w:rPr>
              <w:rFonts w:asciiTheme="minorHAnsi" w:hAnsiTheme="minorHAnsi"/>
              <w:noProof/>
              <w:kern w:val="2"/>
              <w14:ligatures w14:val="standardContextual"/>
            </w:rPr>
          </w:pPr>
          <w:hyperlink w:anchor="_Toc188047739" w:history="1">
            <w:r w:rsidRPr="002F17D2">
              <w:rPr>
                <w:rStyle w:val="Hyperkobling"/>
                <w:noProof/>
              </w:rPr>
              <w:t>5</w:t>
            </w:r>
            <w:r>
              <w:rPr>
                <w:rFonts w:asciiTheme="minorHAnsi" w:hAnsiTheme="minorHAnsi"/>
                <w:noProof/>
                <w:kern w:val="2"/>
                <w14:ligatures w14:val="standardContextual"/>
              </w:rPr>
              <w:tab/>
            </w:r>
            <w:r w:rsidRPr="002F17D2">
              <w:rPr>
                <w:rStyle w:val="Hyperkobling"/>
                <w:noProof/>
              </w:rPr>
              <w:t>Diskusjon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_Toc188047739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63890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D84880" w14:textId="4407DBD3" w:rsidR="007830FD" w:rsidRDefault="007830FD">
          <w:pPr>
            <w:pStyle w:val="INNH1"/>
            <w:rPr>
              <w:rFonts w:asciiTheme="minorHAnsi" w:hAnsiTheme="minorHAnsi"/>
              <w:noProof/>
              <w:kern w:val="2"/>
              <w14:ligatures w14:val="standardContextual"/>
            </w:rPr>
          </w:pPr>
          <w:hyperlink w:anchor="_Toc188047740" w:history="1">
            <w:r w:rsidRPr="002F17D2">
              <w:rPr>
                <w:rStyle w:val="Hyperkobling"/>
                <w:noProof/>
              </w:rPr>
              <w:t>6</w:t>
            </w:r>
            <w:r>
              <w:rPr>
                <w:rFonts w:asciiTheme="minorHAnsi" w:hAnsiTheme="minorHAnsi"/>
                <w:noProof/>
                <w:kern w:val="2"/>
                <w14:ligatures w14:val="standardContextual"/>
              </w:rPr>
              <w:tab/>
            </w:r>
            <w:r w:rsidRPr="002F17D2">
              <w:rPr>
                <w:rStyle w:val="Hyperkobling"/>
                <w:noProof/>
              </w:rPr>
              <w:t>Konklusjon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_Toc188047740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63890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62470C" w14:textId="2F2527A1" w:rsidR="007830FD" w:rsidRDefault="007830FD">
          <w:pPr>
            <w:pStyle w:val="INNH1"/>
            <w:rPr>
              <w:rFonts w:asciiTheme="minorHAnsi" w:hAnsiTheme="minorHAnsi"/>
              <w:noProof/>
              <w:kern w:val="2"/>
              <w14:ligatures w14:val="standardContextual"/>
            </w:rPr>
          </w:pPr>
          <w:hyperlink w:anchor="_Toc188047741" w:history="1">
            <w:r w:rsidRPr="002F17D2">
              <w:rPr>
                <w:rStyle w:val="Hyperkobling"/>
                <w:noProof/>
              </w:rPr>
              <w:t>7</w:t>
            </w:r>
            <w:r>
              <w:rPr>
                <w:rFonts w:asciiTheme="minorHAnsi" w:hAnsiTheme="minorHAnsi"/>
                <w:noProof/>
                <w:kern w:val="2"/>
                <w14:ligatures w14:val="standardContextual"/>
              </w:rPr>
              <w:tab/>
            </w:r>
            <w:r w:rsidRPr="002F17D2">
              <w:rPr>
                <w:rStyle w:val="Hyperkobling"/>
                <w:noProof/>
              </w:rPr>
              <w:t>Source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_Toc188047741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63890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93EE3B" w14:textId="264C443E" w:rsidR="005866FB" w:rsidRPr="009A4987" w:rsidRDefault="00AA5EA0" w:rsidP="005866FB">
          <w:r w:rsidRPr="009A4987">
            <w:rPr>
              <w:b/>
              <w:bCs/>
            </w:rPr>
            <w:fldChar w:fldCharType="end"/>
          </w:r>
        </w:p>
      </w:sdtContent>
    </w:sdt>
    <w:p w14:paraId="28272301" w14:textId="77777777" w:rsidR="00911428" w:rsidRPr="009A4987" w:rsidRDefault="00911428" w:rsidP="00911428"/>
    <w:p w14:paraId="0076A17A" w14:textId="77777777" w:rsidR="00911428" w:rsidRPr="009A4987" w:rsidRDefault="00911428" w:rsidP="00911428">
      <w:pPr>
        <w:sectPr w:rsidR="00911428" w:rsidRPr="009A4987" w:rsidSect="00911428">
          <w:headerReference w:type="even" r:id="rId17"/>
          <w:headerReference w:type="default" r:id="rId18"/>
          <w:footerReference w:type="default" r:id="rId19"/>
          <w:headerReference w:type="first" r:id="rId20"/>
          <w:pgSz w:w="11900" w:h="16840"/>
          <w:pgMar w:top="1418" w:right="1418" w:bottom="1418" w:left="1418" w:header="709" w:footer="709" w:gutter="0"/>
          <w:cols w:space="708"/>
          <w:docGrid w:linePitch="360"/>
        </w:sectPr>
      </w:pPr>
    </w:p>
    <w:p w14:paraId="621D7D11" w14:textId="2F74F4ED" w:rsidR="00911428" w:rsidRPr="009A4987" w:rsidRDefault="00BF065B" w:rsidP="007673B9">
      <w:pPr>
        <w:pStyle w:val="Overskrift1"/>
      </w:pPr>
      <w:bookmarkStart w:id="0" w:name="_Toc188047735"/>
      <w:r>
        <w:lastRenderedPageBreak/>
        <w:t>Innledning</w:t>
      </w:r>
      <w:bookmarkEnd w:id="0"/>
    </w:p>
    <w:p w14:paraId="2053D46A" w14:textId="2B7F84DA" w:rsidR="001F76C6" w:rsidRPr="009A4987" w:rsidRDefault="005B50C6" w:rsidP="00D854BA">
      <w:r>
        <w:t>I denne oblig</w:t>
      </w:r>
      <w:r w:rsidR="00EB3258">
        <w:t>atoriske innleveringen sk</w:t>
      </w:r>
      <w:r w:rsidR="00AE7102">
        <w:t xml:space="preserve">al en programmere </w:t>
      </w:r>
      <w:r w:rsidR="003A4D21">
        <w:t xml:space="preserve">en algoritme for å løse sudoku problemer i dataspråket Python. </w:t>
      </w:r>
      <w:r w:rsidR="00C7080B">
        <w:t xml:space="preserve">Sudoku er et spill der hver kolonne, rad og boks på brettet skal inneholde alle tall fra 1 til 9 uten å inneholde </w:t>
      </w:r>
      <w:r w:rsidR="005223AB">
        <w:t>replikanter</w:t>
      </w:r>
      <w:r w:rsidR="00C7080B">
        <w:t>.</w:t>
      </w:r>
      <w:r w:rsidR="005223AB">
        <w:t xml:space="preserve"> Når alle rad, kolonner og bokser har </w:t>
      </w:r>
      <w:r w:rsidR="00F041A0">
        <w:t xml:space="preserve">unike tall fra 1 til 9, er da sudokuen løst. </w:t>
      </w:r>
    </w:p>
    <w:p w14:paraId="088443A1" w14:textId="17264AC9" w:rsidR="009D4FE4" w:rsidRDefault="0027304C" w:rsidP="009D4FE4">
      <w:pPr>
        <w:pStyle w:val="Overskrift1"/>
      </w:pPr>
      <w:bookmarkStart w:id="1" w:name="_Toc188047736"/>
      <w:r>
        <w:t>Design</w:t>
      </w:r>
      <w:bookmarkEnd w:id="1"/>
    </w:p>
    <w:p w14:paraId="3C5D679B" w14:textId="34D66AA3" w:rsidR="00F16BF9" w:rsidRDefault="00553E54" w:rsidP="00F16BF9">
      <w:r>
        <w:t>I oppgaven fikk man en pre-kode som inneholdt funksjoner og klasser som en skal fortsette å skrive algoritmer i. I pre-koden eksisterte det en hovedklasse</w:t>
      </w:r>
      <w:r w:rsidR="006F1BEF">
        <w:t xml:space="preserve"> («Board») </w:t>
      </w:r>
      <w:r>
        <w:t>som man skal arve fra</w:t>
      </w:r>
      <w:r w:rsidR="006F1BEF">
        <w:t xml:space="preserve"> til </w:t>
      </w:r>
      <w:r w:rsidR="00045B37">
        <w:t>en sudoku</w:t>
      </w:r>
      <w:r w:rsidR="006F1BEF">
        <w:t xml:space="preserve"> brett («SudokuBoard)»</w:t>
      </w:r>
      <w:r>
        <w:t xml:space="preserve">, og funksjoner man skal skrive algoritmer for å løse et eller fler sudoku problemer. Videre skal man skrive inn klasser for elementer og «Square» som skal fylle </w:t>
      </w:r>
      <w:r w:rsidR="00045B37">
        <w:t>en sudoku</w:t>
      </w:r>
      <w:r>
        <w:t xml:space="preserve"> brett som videre blir brukt til </w:t>
      </w:r>
      <w:r w:rsidR="005967FD">
        <w:t xml:space="preserve">å finne en løsning til </w:t>
      </w:r>
      <w:r w:rsidR="009D163D">
        <w:t>en sudoku</w:t>
      </w:r>
      <w:r w:rsidR="005967FD">
        <w:t xml:space="preserve"> brett.</w:t>
      </w:r>
      <w:r>
        <w:t xml:space="preserve"> </w:t>
      </w:r>
      <w:r w:rsidR="00BF3CE3">
        <w:t xml:space="preserve">I tillegg til dette </w:t>
      </w:r>
      <w:r w:rsidR="00CB571B">
        <w:t>inneholdt</w:t>
      </w:r>
      <w:r w:rsidR="00BF3CE3">
        <w:t xml:space="preserve"> pre-koden også </w:t>
      </w:r>
      <w:r w:rsidR="00103C2A">
        <w:t>tekst-filer for sudoku problemer</w:t>
      </w:r>
      <w:r w:rsidR="00CB571B">
        <w:t xml:space="preserve"> og en python kode for å lese filene og returnere en </w:t>
      </w:r>
      <w:r w:rsidR="00990770">
        <w:t xml:space="preserve">liste over alle tallene/firkantene </w:t>
      </w:r>
      <w:r w:rsidR="006C55F1">
        <w:t xml:space="preserve">til </w:t>
      </w:r>
      <w:r w:rsidR="009D163D">
        <w:t>en sudoku</w:t>
      </w:r>
      <w:r w:rsidR="006C55F1">
        <w:t xml:space="preserve"> problem.</w:t>
      </w:r>
    </w:p>
    <w:p w14:paraId="2610228E" w14:textId="18AE3FEF" w:rsidR="001B2AD8" w:rsidRDefault="00F95819" w:rsidP="00F16BF9">
      <w:r>
        <w:t xml:space="preserve">«Square» klassen skal være </w:t>
      </w:r>
      <w:r w:rsidR="00B81490">
        <w:t xml:space="preserve">en firkant, eller nummer, på </w:t>
      </w:r>
      <w:r w:rsidR="00BA4BFA">
        <w:t>en sudoku</w:t>
      </w:r>
      <w:r w:rsidR="00B81490">
        <w:t xml:space="preserve"> brett. </w:t>
      </w:r>
      <w:r w:rsidR="00BA4BFA">
        <w:t xml:space="preserve">Siden det er 81 firkanter i et sudokubrett blir det 81 </w:t>
      </w:r>
      <w:r w:rsidR="002C2A07">
        <w:t>«</w:t>
      </w:r>
      <w:r w:rsidR="00BA4BFA">
        <w:t>Squares</w:t>
      </w:r>
      <w:r w:rsidR="002C2A07">
        <w:t>»</w:t>
      </w:r>
      <w:r w:rsidR="00BA4BFA">
        <w:t xml:space="preserve"> </w:t>
      </w:r>
      <w:r w:rsidR="00BA21B2">
        <w:t xml:space="preserve">totalt som blir produsert i algoritmen. </w:t>
      </w:r>
      <w:r w:rsidR="002C2A07">
        <w:t>Hver «Square»</w:t>
      </w:r>
      <w:r w:rsidR="00184798">
        <w:t xml:space="preserve"> vil ha variabler som sitt eget nummer, referanse til elementer den tilhører</w:t>
      </w:r>
      <w:r w:rsidR="00DB36C4">
        <w:t xml:space="preserve"> (rad, kolonne og boks)</w:t>
      </w:r>
      <w:r w:rsidR="0000450C">
        <w:t xml:space="preserve">. </w:t>
      </w:r>
      <w:r w:rsidR="00531AFB">
        <w:t xml:space="preserve">En «Square» inneholder også flere funksjoner som </w:t>
      </w:r>
      <w:r w:rsidR="007255B2">
        <w:t xml:space="preserve">hjelper den å vite hvilken tall som er gyldig å </w:t>
      </w:r>
      <w:r w:rsidR="00DB01CA">
        <w:t>plassere</w:t>
      </w:r>
      <w:r w:rsidR="007255B2">
        <w:t xml:space="preserve"> </w:t>
      </w:r>
      <w:r w:rsidR="00DB01CA">
        <w:t>på</w:t>
      </w:r>
      <w:r w:rsidR="007255B2">
        <w:t xml:space="preserve"> sudokubrettet</w:t>
      </w:r>
      <w:r w:rsidR="00DB01CA">
        <w:t>.</w:t>
      </w:r>
    </w:p>
    <w:p w14:paraId="4BD66EB4" w14:textId="255C6F55" w:rsidR="00432BF0" w:rsidRDefault="009E4B9C" w:rsidP="00F16BF9">
      <w:r>
        <w:t>«Element» klassen representer en rad, kolonne eller boks på en sudoku brett.</w:t>
      </w:r>
      <w:r w:rsidR="0092531F">
        <w:t xml:space="preserve"> </w:t>
      </w:r>
      <w:r w:rsidR="00E9564E">
        <w:t xml:space="preserve">Siden en sudoku brett er 9x9 </w:t>
      </w:r>
      <w:r w:rsidR="006055BA">
        <w:t>firkanter</w:t>
      </w:r>
      <w:r w:rsidR="00E9564E">
        <w:t xml:space="preserve"> vil det være ni </w:t>
      </w:r>
      <w:r w:rsidR="00C052B1">
        <w:t>elementer av rad, kolonne og boks hver, totalt 27 elementer</w:t>
      </w:r>
      <w:r w:rsidR="004203C6">
        <w:t xml:space="preserve">. </w:t>
      </w:r>
      <w:r w:rsidR="00AF0A4E">
        <w:t xml:space="preserve">Funksjonen </w:t>
      </w:r>
      <w:r w:rsidR="009050A6">
        <w:t xml:space="preserve">med «Element» </w:t>
      </w:r>
      <w:r w:rsidR="00AF0A4E">
        <w:t>klasse</w:t>
      </w:r>
      <w:r w:rsidR="009050A6">
        <w:t>n</w:t>
      </w:r>
      <w:r w:rsidR="00AF0A4E">
        <w:t xml:space="preserve"> er at </w:t>
      </w:r>
      <w:r w:rsidR="00566AC0">
        <w:t xml:space="preserve">den skal inneholde alle «Squares» den </w:t>
      </w:r>
      <w:r w:rsidR="00324B05">
        <w:t>inneholder, og dermed holde kontroll på hvilke tall som</w:t>
      </w:r>
      <w:r w:rsidR="00C14201">
        <w:t xml:space="preserve"> er lov eller</w:t>
      </w:r>
      <w:r w:rsidR="00324B05">
        <w:t xml:space="preserve"> ikke er lov</w:t>
      </w:r>
      <w:r w:rsidR="009050A6">
        <w:t xml:space="preserve"> en «Square»</w:t>
      </w:r>
      <w:r w:rsidR="00C14201">
        <w:t xml:space="preserve"> kan ha. </w:t>
      </w:r>
      <w:r w:rsidR="0073556A">
        <w:t xml:space="preserve">«Square» kan dermed sjekke sine elementer den er del av og finne ut hvilken tall den kan sette i Sudokubrettet. </w:t>
      </w:r>
    </w:p>
    <w:p w14:paraId="4C2D11E7" w14:textId="1B03DF6D" w:rsidR="00D9421A" w:rsidRPr="00F16BF9" w:rsidRDefault="00D9421A" w:rsidP="00F16BF9">
      <w:r>
        <w:t xml:space="preserve">Hovedklassen «Board» skal i teorien være en klasse med funksjoner som kan bli brukt til å produsere hvilket som helst brettspill. Derfor skal «Sudoku» klassen som arver fra «Board» inneholde alle funksjonene og variablene for å produsere en sudoku brett. «SudokuBoard» har ingen funksjoner i seg selv og arver alle funksjonene til å utføre løsningen fra «Board». «SudokoBoard» har derimot en liste av alle squares, elementer og brukte squares i sin utregning. </w:t>
      </w:r>
    </w:p>
    <w:p w14:paraId="71BC40B5" w14:textId="6407B315" w:rsidR="0027304C" w:rsidRDefault="0027304C" w:rsidP="0027304C">
      <w:pPr>
        <w:pStyle w:val="Overskrift1"/>
      </w:pPr>
      <w:bookmarkStart w:id="2" w:name="_Toc188047737"/>
      <w:r>
        <w:lastRenderedPageBreak/>
        <w:t>Imple</w:t>
      </w:r>
      <w:r w:rsidR="00DD0DE7">
        <w:t>mentasjon</w:t>
      </w:r>
      <w:bookmarkEnd w:id="2"/>
    </w:p>
    <w:p w14:paraId="3213EC22" w14:textId="5465C3AD" w:rsidR="00C525C7" w:rsidRDefault="00BF3CE3" w:rsidP="006055BA">
      <w:r>
        <w:t xml:space="preserve">Algoritmen starter ved at </w:t>
      </w:r>
      <w:r w:rsidR="009C2389">
        <w:t>et sudokubrett blir lest av tekstfil algoritmen som fulgte med pre-koden</w:t>
      </w:r>
      <w:r w:rsidR="00AF6777">
        <w:t xml:space="preserve"> og returnert som en liste</w:t>
      </w:r>
      <w:r w:rsidR="009C2389">
        <w:t xml:space="preserve">. </w:t>
      </w:r>
      <w:r w:rsidR="00AF6777">
        <w:t xml:space="preserve">Deretter blir </w:t>
      </w:r>
      <w:r w:rsidR="005A541B">
        <w:t xml:space="preserve">«SudokuBoard» klassen </w:t>
      </w:r>
      <w:r w:rsidR="00AF6777">
        <w:t xml:space="preserve">initiert ved å bruke denne returnerte listen </w:t>
      </w:r>
      <w:r w:rsidR="00816EEC">
        <w:t xml:space="preserve">som </w:t>
      </w:r>
      <w:r w:rsidR="00C525C7">
        <w:t>et argument til sin algoritme.</w:t>
      </w:r>
    </w:p>
    <w:p w14:paraId="3D9A7AED" w14:textId="20ABF479" w:rsidR="00B74ECF" w:rsidRDefault="00C525C7" w:rsidP="006055BA">
      <w:r>
        <w:t>I</w:t>
      </w:r>
      <w:r w:rsidR="005A541B">
        <w:t xml:space="preserve"> </w:t>
      </w:r>
      <w:r>
        <w:t xml:space="preserve">«SudokuBoard» klassen blir </w:t>
      </w:r>
      <w:r w:rsidR="00D65BCC">
        <w:t xml:space="preserve">«Board» klassen arvet i __init__ funksjonen og </w:t>
      </w:r>
      <w:r w:rsidR="00566648">
        <w:t xml:space="preserve">den returnerte </w:t>
      </w:r>
      <w:r w:rsidR="00B74ECF">
        <w:t>sudokubrett</w:t>
      </w:r>
      <w:r w:rsidR="00566648">
        <w:t xml:space="preserve"> </w:t>
      </w:r>
      <w:r w:rsidR="00B74ECF">
        <w:t xml:space="preserve">listen lagret </w:t>
      </w:r>
      <w:r w:rsidR="00D65BCC">
        <w:t>til senere bruk</w:t>
      </w:r>
      <w:r w:rsidR="00566648">
        <w:t xml:space="preserve">. </w:t>
      </w:r>
      <w:r w:rsidR="00A70820">
        <w:t xml:space="preserve">En «solved» variabel blir laget med verdi 0; når et sudokubrett blir løst vil denne bli </w:t>
      </w:r>
      <w:r w:rsidR="00ED4C6D">
        <w:t xml:space="preserve">til 1 som avslutter en while-loop </w:t>
      </w:r>
      <w:r w:rsidR="00150AF0">
        <w:t xml:space="preserve">til selve problemløsningen. </w:t>
      </w:r>
      <w:r w:rsidR="003F35B2">
        <w:t>Deretter blir det laget lister for å inneholde alle «Squares», elementer på sudokubrettet og «Squares» som har blitt løst. Listene blir brukt for å ha kontroll og tilgang til alle klassene</w:t>
      </w:r>
      <w:r w:rsidR="00A126BC">
        <w:t xml:space="preserve"> </w:t>
      </w:r>
      <w:r w:rsidR="004B50F1">
        <w:t>i problemløsningen</w:t>
      </w:r>
      <w:r w:rsidR="00A126BC">
        <w:t xml:space="preserve"> algor</w:t>
      </w:r>
      <w:r w:rsidR="00F8221A">
        <w:t>itmen</w:t>
      </w:r>
      <w:r w:rsidR="003F35B2">
        <w:t>.</w:t>
      </w:r>
      <w:r w:rsidR="004B50F1">
        <w:t xml:space="preserve"> Listen for</w:t>
      </w:r>
      <w:r w:rsidR="00D96279">
        <w:t xml:space="preserve"> </w:t>
      </w:r>
      <w:r w:rsidR="004B50F1">
        <w:t xml:space="preserve">«Squares» blir initiert ved å arve fra «Board» klassen der </w:t>
      </w:r>
      <w:r w:rsidR="00D96279">
        <w:t>alle</w:t>
      </w:r>
      <w:r w:rsidR="004B50F1">
        <w:t xml:space="preserve"> «Squares» blir </w:t>
      </w:r>
      <w:r w:rsidR="00D96279">
        <w:t>laget</w:t>
      </w:r>
      <w:r w:rsidR="004B50F1">
        <w:t xml:space="preserve"> og lagt til i</w:t>
      </w:r>
      <w:r w:rsidR="00DF6C97">
        <w:t xml:space="preserve"> selve</w:t>
      </w:r>
      <w:r w:rsidR="004B50F1">
        <w:t xml:space="preserve"> listen.</w:t>
      </w:r>
      <w:r w:rsidR="00C022D7">
        <w:t xml:space="preserve"> Hver </w:t>
      </w:r>
      <w:r w:rsidR="00721E98">
        <w:t>«</w:t>
      </w:r>
      <w:r w:rsidR="00C022D7">
        <w:t>Square</w:t>
      </w:r>
      <w:r w:rsidR="00721E98">
        <w:t>»</w:t>
      </w:r>
      <w:r w:rsidR="00C022D7">
        <w:t xml:space="preserve"> blir også lagt tilbake i listen for </w:t>
      </w:r>
      <w:r w:rsidR="00721E98">
        <w:t xml:space="preserve">selve </w:t>
      </w:r>
      <w:r w:rsidR="00684C43">
        <w:t>sudokubrettet</w:t>
      </w:r>
      <w:r w:rsidR="00721E98">
        <w:t xml:space="preserve"> for enklere printing i terminal. </w:t>
      </w:r>
      <w:r w:rsidR="002326B9">
        <w:t xml:space="preserve">Deretter blir dannelsen av elementene initiert </w:t>
      </w:r>
      <w:r w:rsidR="00D96279">
        <w:t>ved å arve fra</w:t>
      </w:r>
      <w:r w:rsidR="002326B9">
        <w:t xml:space="preserve"> «Board» </w:t>
      </w:r>
      <w:r w:rsidR="00212208">
        <w:t>klassen</w:t>
      </w:r>
      <w:r w:rsidR="00AE08FC">
        <w:t xml:space="preserve">. Hver «Square» blir deretter lagt til </w:t>
      </w:r>
      <w:r w:rsidR="000125DF">
        <w:t>sitt respektive element</w:t>
      </w:r>
      <w:r w:rsidR="00731D1A">
        <w:t>,</w:t>
      </w:r>
      <w:r w:rsidR="00AE08FC">
        <w:t xml:space="preserve"> </w:t>
      </w:r>
      <w:r w:rsidR="00731D1A">
        <w:t xml:space="preserve">og hver «Square» får også en referanse til sitt element. </w:t>
      </w:r>
      <w:r w:rsidR="000125DF">
        <w:t xml:space="preserve">En liste i hvert element blir laget </w:t>
      </w:r>
      <w:r w:rsidR="0027627E">
        <w:t xml:space="preserve">som inneholder alle tall av sine «Squares», og er derfor forbudt for andre «Squares» å bruke. </w:t>
      </w:r>
    </w:p>
    <w:p w14:paraId="2864A334" w14:textId="545960DC" w:rsidR="00D9566B" w:rsidRDefault="00D9566B" w:rsidP="006055BA">
      <w:r>
        <w:t xml:space="preserve">Etter oppsett av elementer og «Squares», blir </w:t>
      </w:r>
      <w:r w:rsidR="00954E11">
        <w:t>problemløsning algoritmen initiert i en while-loop</w:t>
      </w:r>
      <w:r w:rsidR="00970A19">
        <w:t xml:space="preserve"> under «SudokuBoard» klas</w:t>
      </w:r>
      <w:r w:rsidR="00594557">
        <w:t>sen arvet fra «Board»</w:t>
      </w:r>
      <w:r w:rsidR="00954E11">
        <w:t>.</w:t>
      </w:r>
      <w:r w:rsidR="00E81713">
        <w:t xml:space="preserve"> Her itererer algoritmen alle «Squares» som finner seg i listen </w:t>
      </w:r>
      <w:r w:rsidR="00326F1F">
        <w:t xml:space="preserve">for «Squares». «Squares» velger da første instans av et nummer som er lovlig etter </w:t>
      </w:r>
      <w:r w:rsidR="008F6C0D">
        <w:t xml:space="preserve">å ha </w:t>
      </w:r>
      <w:r w:rsidR="00530F9B">
        <w:t xml:space="preserve">gått gjennom </w:t>
      </w:r>
      <w:r w:rsidR="008F6C0D">
        <w:t xml:space="preserve">listene over ulovlige tall i fra sine </w:t>
      </w:r>
      <w:r w:rsidR="00386017">
        <w:t xml:space="preserve">tre elementer den er del av. </w:t>
      </w:r>
      <w:r w:rsidR="00D721E4">
        <w:t>Nummeret vil da bli lagt til i</w:t>
      </w:r>
      <w:r w:rsidR="002D1FF5">
        <w:t xml:space="preserve"> ulovlige tall listen av sine elementer</w:t>
      </w:r>
      <w:r w:rsidR="00D721E4">
        <w:t xml:space="preserve"> slik at de nestkommende «Square» ikke kan velge samme tall. </w:t>
      </w:r>
      <w:r w:rsidR="003924E1">
        <w:t>«Squares» som allerede inneholder et tall (e</w:t>
      </w:r>
      <w:r w:rsidR="00F90F78">
        <w:t>t</w:t>
      </w:r>
      <w:r w:rsidR="00A72B49">
        <w:t xml:space="preserve"> fastsatt tall fra sudoku brettet) blir </w:t>
      </w:r>
      <w:r w:rsidR="0002784C">
        <w:t>ignorert siden disse kan ikke endres på</w:t>
      </w:r>
      <w:r w:rsidR="00510855">
        <w:t xml:space="preserve"> etter reglene av sudoku. </w:t>
      </w:r>
      <w:r w:rsidR="00595595">
        <w:t xml:space="preserve">Hvis </w:t>
      </w:r>
      <w:r w:rsidR="00931007">
        <w:t>en «Square» har ingen gyldige</w:t>
      </w:r>
      <w:r w:rsidR="00FF40A9">
        <w:t xml:space="preserve"> tall å velge</w:t>
      </w:r>
      <w:r w:rsidR="00931007">
        <w:t xml:space="preserve"> etter å ha gått gjennom listen over ulovlige tall fra sine elementer</w:t>
      </w:r>
      <w:r w:rsidR="005F597C">
        <w:t xml:space="preserve"> vil </w:t>
      </w:r>
      <w:r w:rsidR="004C6B05">
        <w:t>«</w:t>
      </w:r>
      <w:r w:rsidR="005F597C">
        <w:t>backtrack</w:t>
      </w:r>
      <w:r w:rsidR="004C6B05">
        <w:t xml:space="preserve">» funksjon bli initiert. </w:t>
      </w:r>
    </w:p>
    <w:p w14:paraId="158A50C4" w14:textId="48789BAB" w:rsidR="00DB53BB" w:rsidRPr="006055BA" w:rsidRDefault="00895438" w:rsidP="006055BA">
      <w:r>
        <w:t>«</w:t>
      </w:r>
      <w:r w:rsidR="00DB53BB">
        <w:t>Backtrack</w:t>
      </w:r>
      <w:r>
        <w:t>»</w:t>
      </w:r>
      <w:r w:rsidR="00E5362F">
        <w:t xml:space="preserve"> </w:t>
      </w:r>
      <w:r w:rsidR="006E7301">
        <w:t>funksjonen fungerer</w:t>
      </w:r>
      <w:r w:rsidR="00E5362F">
        <w:t xml:space="preserve"> ved å </w:t>
      </w:r>
      <w:r w:rsidR="006E7301">
        <w:t xml:space="preserve">at </w:t>
      </w:r>
      <w:r w:rsidR="00450135">
        <w:t>algoritmen går</w:t>
      </w:r>
      <w:r w:rsidR="006E7301">
        <w:t xml:space="preserve"> gjennom alle «Squares» </w:t>
      </w:r>
      <w:r w:rsidR="002E4E50">
        <w:t xml:space="preserve">som </w:t>
      </w:r>
      <w:r w:rsidR="00450135">
        <w:t>har tidligere blitt gått gjennom i while-loopen</w:t>
      </w:r>
      <w:r w:rsidR="00F471F8">
        <w:t xml:space="preserve"> </w:t>
      </w:r>
      <w:r w:rsidR="007D5191">
        <w:t>i revers rekkefølge (</w:t>
      </w:r>
      <w:r w:rsidR="00F471F8">
        <w:t>«Square</w:t>
      </w:r>
      <w:r w:rsidR="00450135">
        <w:t xml:space="preserve">» som </w:t>
      </w:r>
      <w:r w:rsidR="005821D6">
        <w:t xml:space="preserve">hadde </w:t>
      </w:r>
      <w:r w:rsidR="00450135">
        <w:t>ingen muligheter for tall blir først</w:t>
      </w:r>
      <w:r w:rsidR="005821D6">
        <w:t xml:space="preserve"> i listen)</w:t>
      </w:r>
      <w:r w:rsidR="00A0163B">
        <w:t xml:space="preserve">. </w:t>
      </w:r>
      <w:r w:rsidR="004A28DF">
        <w:t xml:space="preserve">«Square» som ikke kunne legge tall initiere en </w:t>
      </w:r>
      <w:r w:rsidR="00844600">
        <w:t>«</w:t>
      </w:r>
      <w:r w:rsidR="004A28DF">
        <w:t>iterator</w:t>
      </w:r>
      <w:r w:rsidR="00844600">
        <w:t xml:space="preserve">» </w:t>
      </w:r>
      <w:r w:rsidR="004A28DF">
        <w:t>funksjon ved at den går innom forrige «Square»</w:t>
      </w:r>
      <w:r w:rsidR="00844600">
        <w:t xml:space="preserve"> og endre den slik at den velge neste tall i sin lovlige tall liste</w:t>
      </w:r>
      <w:r w:rsidR="00B91E74">
        <w:t xml:space="preserve">. </w:t>
      </w:r>
      <w:r w:rsidR="00852074">
        <w:t xml:space="preserve">Hvis den listen har ingen andre muligheter, vil den også initiere «iterator» funksjonen slik at den går innom forrige «Square» for den igjen. </w:t>
      </w:r>
      <w:r w:rsidR="00A87BB0">
        <w:t xml:space="preserve">Dette vil gjøres helt til </w:t>
      </w:r>
      <w:r>
        <w:lastRenderedPageBreak/>
        <w:t>«backtrack» funksjonen</w:t>
      </w:r>
      <w:r w:rsidR="004B5DDB">
        <w:t xml:space="preserve"> har en «Square» som kan velge et annet tall fra sin liste over lovlige tall, og </w:t>
      </w:r>
      <w:r w:rsidR="00925F4A">
        <w:t xml:space="preserve">«backtrack» funksjonen </w:t>
      </w:r>
      <w:r w:rsidR="0099766D">
        <w:t>avsluttes tilbake til start</w:t>
      </w:r>
      <w:r w:rsidR="00F478C0">
        <w:t xml:space="preserve">. </w:t>
      </w:r>
      <w:r w:rsidR="006E545D">
        <w:t xml:space="preserve">«Solved» variabelen blir satt til 0, og while loopen initieres på nytt </w:t>
      </w:r>
      <w:r w:rsidR="00F478C0">
        <w:t xml:space="preserve">ved å iterere gjennom alle «Square» </w:t>
      </w:r>
      <w:r w:rsidR="006E545D">
        <w:t>enda en gang</w:t>
      </w:r>
      <w:r w:rsidR="00370473">
        <w:t>. Når alle «Squares» har blitt gått gjennom</w:t>
      </w:r>
      <w:r w:rsidR="001928D6">
        <w:t xml:space="preserve"> vil</w:t>
      </w:r>
      <w:r w:rsidR="00E26A30">
        <w:t xml:space="preserve"> «S</w:t>
      </w:r>
      <w:r w:rsidR="001928D6">
        <w:t>olved</w:t>
      </w:r>
      <w:r w:rsidR="00E26A30">
        <w:t>»</w:t>
      </w:r>
      <w:r w:rsidR="001928D6">
        <w:t xml:space="preserve"> bli satt til 1, og while-loopen avslutte</w:t>
      </w:r>
      <w:r w:rsidR="00E26A30">
        <w:t xml:space="preserve">s. Brettet er da fyllt med «Squares» </w:t>
      </w:r>
      <w:r w:rsidR="00F83C3F">
        <w:t xml:space="preserve">med et tall som oppfyller sudokureglene, og algoritmen avsluttes. </w:t>
      </w:r>
    </w:p>
    <w:p w14:paraId="4B08A047" w14:textId="774E0E37" w:rsidR="00911428" w:rsidRDefault="009D4FE4" w:rsidP="009D4FE4">
      <w:pPr>
        <w:pStyle w:val="Overskrift1"/>
      </w:pPr>
      <w:bookmarkStart w:id="3" w:name="_Toc188047738"/>
      <w:r>
        <w:t>Resultat</w:t>
      </w:r>
      <w:bookmarkEnd w:id="3"/>
      <w:r w:rsidR="00911428" w:rsidRPr="009A4987">
        <w:t xml:space="preserve"> </w:t>
      </w:r>
    </w:p>
    <w:p w14:paraId="747DF2A8" w14:textId="6CFE5F7A" w:rsidR="00594314" w:rsidRDefault="00897EE0" w:rsidP="00831734">
      <w:r>
        <w:t>Algoritmen fungerer som tiltenkt med å løse et sudokubrett etter</w:t>
      </w:r>
      <w:r w:rsidR="00A3567F">
        <w:t xml:space="preserve"> reglene for sudoku. </w:t>
      </w:r>
      <w:r w:rsidR="00412AE1">
        <w:t xml:space="preserve">I listen nedenfor </w:t>
      </w:r>
      <w:r w:rsidR="00693902">
        <w:t xml:space="preserve">(Tabell 1) </w:t>
      </w:r>
      <w:r w:rsidR="00412AE1">
        <w:t>er det oppført behandlingstid for antall sudokubrett</w:t>
      </w:r>
      <w:r w:rsidR="00203A61">
        <w:t>, og man kan se at det er</w:t>
      </w:r>
      <w:r w:rsidR="00376136">
        <w:t xml:space="preserve"> tilnærmet</w:t>
      </w:r>
      <w:r w:rsidR="00203A61">
        <w:t xml:space="preserve"> </w:t>
      </w:r>
      <w:r w:rsidR="009D163D">
        <w:t>en lineær regresjon</w:t>
      </w:r>
      <w:r w:rsidR="00203A61">
        <w:t xml:space="preserve"> hvor mange problemer algoritme</w:t>
      </w:r>
      <w:r w:rsidR="009D73AE">
        <w:t>n</w:t>
      </w:r>
      <w:r w:rsidR="00203A61">
        <w:t xml:space="preserve"> kan løse</w:t>
      </w:r>
      <w:r w:rsidR="00AF6683">
        <w:t xml:space="preserve"> per sekund</w:t>
      </w:r>
      <w:r w:rsidR="00203A61">
        <w:t>.</w:t>
      </w:r>
    </w:p>
    <w:p w14:paraId="3489B568" w14:textId="617B8189" w:rsidR="00FF7590" w:rsidRDefault="00FF7590" w:rsidP="00FF7590">
      <w:pPr>
        <w:pStyle w:val="Bildetekst"/>
        <w:keepNext/>
      </w:pPr>
      <w:r>
        <w:t xml:space="preserve">Tabell </w:t>
      </w:r>
      <w:r>
        <w:fldChar w:fldCharType="begin"/>
      </w:r>
      <w:r>
        <w:instrText xml:space="preserve"> SEQ Tabell \* ARABIC </w:instrText>
      </w:r>
      <w:r>
        <w:fldChar w:fldCharType="separate"/>
      </w:r>
      <w:r w:rsidR="00D63890">
        <w:rPr>
          <w:noProof/>
        </w:rPr>
        <w:t>1</w:t>
      </w:r>
      <w:r>
        <w:fldChar w:fldCharType="end"/>
      </w:r>
      <w:r>
        <w:t>: Oversikt av tidsforbruk</w:t>
      </w:r>
      <w:r>
        <w:rPr>
          <w:noProof/>
        </w:rPr>
        <w:t xml:space="preserve"> over antall sudokubrett løst av algoritmen.</w:t>
      </w:r>
    </w:p>
    <w:tbl>
      <w:tblPr>
        <w:tblStyle w:val="Tabellrutenett"/>
        <w:tblW w:w="0" w:type="auto"/>
        <w:jc w:val="center"/>
        <w:tblLook w:val="04A0" w:firstRow="1" w:lastRow="0" w:firstColumn="1" w:lastColumn="0" w:noHBand="0" w:noVBand="1"/>
      </w:tblPr>
      <w:tblGrid>
        <w:gridCol w:w="3076"/>
        <w:gridCol w:w="5614"/>
      </w:tblGrid>
      <w:tr w:rsidR="00594314" w14:paraId="68B98C54" w14:textId="77777777" w:rsidTr="0058262D">
        <w:trPr>
          <w:trHeight w:val="529"/>
          <w:jc w:val="center"/>
        </w:trPr>
        <w:tc>
          <w:tcPr>
            <w:tcW w:w="3076" w:type="dxa"/>
            <w:vAlign w:val="center"/>
          </w:tcPr>
          <w:p w14:paraId="3E11DFDB" w14:textId="353B18D9" w:rsidR="00594314" w:rsidRPr="008452C8" w:rsidRDefault="00594314" w:rsidP="0058262D">
            <w:pPr>
              <w:pStyle w:val="Overskriftforinnholdsfortegnelse"/>
              <w:spacing w:before="0" w:after="0"/>
              <w:jc w:val="center"/>
              <w:rPr>
                <w:b/>
                <w:bCs/>
                <w:sz w:val="24"/>
                <w:szCs w:val="22"/>
              </w:rPr>
            </w:pPr>
            <w:r w:rsidRPr="008452C8">
              <w:rPr>
                <w:b/>
                <w:bCs/>
                <w:sz w:val="24"/>
                <w:szCs w:val="22"/>
              </w:rPr>
              <w:t>Antall sudokubrett</w:t>
            </w:r>
          </w:p>
        </w:tc>
        <w:tc>
          <w:tcPr>
            <w:tcW w:w="5614" w:type="dxa"/>
            <w:vAlign w:val="center"/>
          </w:tcPr>
          <w:p w14:paraId="4EC5B78A" w14:textId="584B953D" w:rsidR="00594314" w:rsidRPr="008452C8" w:rsidRDefault="00594314" w:rsidP="0058262D">
            <w:pPr>
              <w:pStyle w:val="Overskriftforinnholdsfortegnelse"/>
              <w:spacing w:before="0" w:after="0"/>
              <w:jc w:val="center"/>
              <w:rPr>
                <w:b/>
                <w:bCs/>
                <w:sz w:val="24"/>
                <w:szCs w:val="22"/>
              </w:rPr>
            </w:pPr>
            <w:r w:rsidRPr="008452C8">
              <w:rPr>
                <w:b/>
                <w:bCs/>
                <w:sz w:val="24"/>
                <w:szCs w:val="22"/>
              </w:rPr>
              <w:t>Antall sekunder</w:t>
            </w:r>
          </w:p>
        </w:tc>
      </w:tr>
      <w:tr w:rsidR="00594314" w14:paraId="5B3F05E8" w14:textId="77777777" w:rsidTr="00F665D5">
        <w:trPr>
          <w:trHeight w:val="251"/>
          <w:jc w:val="center"/>
        </w:trPr>
        <w:tc>
          <w:tcPr>
            <w:tcW w:w="3076" w:type="dxa"/>
            <w:vAlign w:val="center"/>
          </w:tcPr>
          <w:p w14:paraId="31495CFD" w14:textId="4B01FED3" w:rsidR="00594314" w:rsidRDefault="00D06B30" w:rsidP="00435AC1">
            <w:pPr>
              <w:spacing w:after="0"/>
            </w:pPr>
            <w:r>
              <w:t>10 (ti)</w:t>
            </w:r>
          </w:p>
        </w:tc>
        <w:tc>
          <w:tcPr>
            <w:tcW w:w="5614" w:type="dxa"/>
            <w:vAlign w:val="center"/>
          </w:tcPr>
          <w:p w14:paraId="66813405" w14:textId="2F4B3040" w:rsidR="00594314" w:rsidRDefault="00FD2299" w:rsidP="00F665D5">
            <w:pPr>
              <w:spacing w:after="0"/>
              <w:jc w:val="center"/>
            </w:pPr>
            <w:r>
              <w:t>0,01252 sekunder</w:t>
            </w:r>
          </w:p>
        </w:tc>
      </w:tr>
      <w:tr w:rsidR="00032787" w14:paraId="288A8DAD" w14:textId="77777777" w:rsidTr="00F665D5">
        <w:trPr>
          <w:trHeight w:val="251"/>
          <w:jc w:val="center"/>
        </w:trPr>
        <w:tc>
          <w:tcPr>
            <w:tcW w:w="3076" w:type="dxa"/>
            <w:vAlign w:val="center"/>
          </w:tcPr>
          <w:p w14:paraId="0D4E5681" w14:textId="139CC44A" w:rsidR="00032787" w:rsidRDefault="00EA3F3C" w:rsidP="00435AC1">
            <w:pPr>
              <w:spacing w:after="0"/>
            </w:pPr>
            <w:r>
              <w:t>100 (hundre)</w:t>
            </w:r>
          </w:p>
        </w:tc>
        <w:tc>
          <w:tcPr>
            <w:tcW w:w="5614" w:type="dxa"/>
            <w:vAlign w:val="center"/>
          </w:tcPr>
          <w:p w14:paraId="115943CB" w14:textId="25E0D2BE" w:rsidR="00032787" w:rsidRDefault="00C71661" w:rsidP="00F665D5">
            <w:pPr>
              <w:spacing w:after="0"/>
              <w:jc w:val="center"/>
            </w:pPr>
            <w:r>
              <w:t>0,10794 sekunder</w:t>
            </w:r>
          </w:p>
        </w:tc>
      </w:tr>
      <w:tr w:rsidR="00594314" w14:paraId="74DBEB51" w14:textId="77777777" w:rsidTr="00F665D5">
        <w:trPr>
          <w:trHeight w:val="245"/>
          <w:jc w:val="center"/>
        </w:trPr>
        <w:tc>
          <w:tcPr>
            <w:tcW w:w="3076" w:type="dxa"/>
            <w:vAlign w:val="center"/>
          </w:tcPr>
          <w:p w14:paraId="654A0074" w14:textId="553AC3FB" w:rsidR="00594314" w:rsidRDefault="00D06B30" w:rsidP="00435AC1">
            <w:pPr>
              <w:spacing w:after="0"/>
            </w:pPr>
            <w:r>
              <w:t>1000 (tusen)</w:t>
            </w:r>
          </w:p>
        </w:tc>
        <w:tc>
          <w:tcPr>
            <w:tcW w:w="5614" w:type="dxa"/>
            <w:vAlign w:val="center"/>
          </w:tcPr>
          <w:p w14:paraId="63005215" w14:textId="07ABA8EB" w:rsidR="00594314" w:rsidRDefault="00756AEB" w:rsidP="00F665D5">
            <w:pPr>
              <w:spacing w:after="0"/>
              <w:jc w:val="center"/>
            </w:pPr>
            <w:r>
              <w:t>1,15886 sekunder</w:t>
            </w:r>
          </w:p>
        </w:tc>
      </w:tr>
      <w:tr w:rsidR="00594314" w14:paraId="40093B49" w14:textId="77777777" w:rsidTr="00F665D5">
        <w:trPr>
          <w:trHeight w:val="245"/>
          <w:jc w:val="center"/>
        </w:trPr>
        <w:tc>
          <w:tcPr>
            <w:tcW w:w="3076" w:type="dxa"/>
            <w:vAlign w:val="center"/>
          </w:tcPr>
          <w:p w14:paraId="33DF718C" w14:textId="151BABEB" w:rsidR="00594314" w:rsidRDefault="00D06B30" w:rsidP="00435AC1">
            <w:pPr>
              <w:spacing w:after="0"/>
            </w:pPr>
            <w:r>
              <w:t>10000 (titusen)</w:t>
            </w:r>
          </w:p>
        </w:tc>
        <w:tc>
          <w:tcPr>
            <w:tcW w:w="5614" w:type="dxa"/>
            <w:vAlign w:val="center"/>
          </w:tcPr>
          <w:p w14:paraId="1E13C9B9" w14:textId="1B3854AC" w:rsidR="00D06B30" w:rsidRDefault="00EE54C7" w:rsidP="00F665D5">
            <w:pPr>
              <w:spacing w:after="0"/>
              <w:jc w:val="center"/>
            </w:pPr>
            <w:r>
              <w:t>11,65706 sekunder</w:t>
            </w:r>
          </w:p>
        </w:tc>
      </w:tr>
      <w:tr w:rsidR="00D06B30" w14:paraId="30DCAD6F" w14:textId="77777777" w:rsidTr="00F665D5">
        <w:trPr>
          <w:trHeight w:val="245"/>
          <w:jc w:val="center"/>
        </w:trPr>
        <w:tc>
          <w:tcPr>
            <w:tcW w:w="3076" w:type="dxa"/>
            <w:vAlign w:val="center"/>
          </w:tcPr>
          <w:p w14:paraId="011A9EB1" w14:textId="3081B071" w:rsidR="00D06B30" w:rsidRDefault="00D06B30" w:rsidP="00435AC1">
            <w:pPr>
              <w:spacing w:after="0"/>
            </w:pPr>
            <w:r>
              <w:t>100000 (hundre tusen)</w:t>
            </w:r>
          </w:p>
        </w:tc>
        <w:tc>
          <w:tcPr>
            <w:tcW w:w="5614" w:type="dxa"/>
            <w:vAlign w:val="center"/>
          </w:tcPr>
          <w:p w14:paraId="75469C07" w14:textId="681461E6" w:rsidR="00D06B30" w:rsidRDefault="001A1E67" w:rsidP="00F665D5">
            <w:pPr>
              <w:spacing w:after="0"/>
              <w:jc w:val="center"/>
            </w:pPr>
            <w:r>
              <w:t>124,08961 sekunder</w:t>
            </w:r>
          </w:p>
        </w:tc>
      </w:tr>
      <w:tr w:rsidR="00D06B30" w14:paraId="50B2E146" w14:textId="77777777" w:rsidTr="00F665D5">
        <w:trPr>
          <w:trHeight w:val="245"/>
          <w:jc w:val="center"/>
        </w:trPr>
        <w:tc>
          <w:tcPr>
            <w:tcW w:w="3076" w:type="dxa"/>
            <w:vAlign w:val="center"/>
          </w:tcPr>
          <w:p w14:paraId="29B12D80" w14:textId="5D2CE5C6" w:rsidR="00D06B30" w:rsidRDefault="00D06B30" w:rsidP="00435AC1">
            <w:pPr>
              <w:spacing w:after="0"/>
            </w:pPr>
            <w:r>
              <w:t>1000000 (en million)</w:t>
            </w:r>
          </w:p>
        </w:tc>
        <w:tc>
          <w:tcPr>
            <w:tcW w:w="5614" w:type="dxa"/>
            <w:vAlign w:val="center"/>
          </w:tcPr>
          <w:p w14:paraId="0D2B4997" w14:textId="699A718D" w:rsidR="00D06B30" w:rsidRDefault="00FB463F" w:rsidP="00F665D5">
            <w:pPr>
              <w:spacing w:after="0"/>
              <w:jc w:val="center"/>
            </w:pPr>
            <w:r>
              <w:t>~</w:t>
            </w:r>
            <w:r w:rsidR="000745A6">
              <w:t>1200</w:t>
            </w:r>
            <w:r>
              <w:t xml:space="preserve"> </w:t>
            </w:r>
            <w:r w:rsidR="000745A6">
              <w:t>sekunder</w:t>
            </w:r>
            <w:r>
              <w:t xml:space="preserve"> </w:t>
            </w:r>
            <w:r w:rsidR="00DA5638">
              <w:t>(</w:t>
            </w:r>
            <w:r w:rsidR="00C67D2C">
              <w:t>ikke gjennomført)</w:t>
            </w:r>
          </w:p>
        </w:tc>
      </w:tr>
    </w:tbl>
    <w:p w14:paraId="6CAA2745" w14:textId="3B5CDC58" w:rsidR="00831734" w:rsidRPr="00831734" w:rsidRDefault="00203A61" w:rsidP="00831734">
      <w:r>
        <w:t xml:space="preserve"> </w:t>
      </w:r>
    </w:p>
    <w:p w14:paraId="05897B09" w14:textId="066E707A" w:rsidR="009D4FE4" w:rsidRDefault="009D4FE4" w:rsidP="009D4FE4">
      <w:pPr>
        <w:pStyle w:val="Overskrift1"/>
      </w:pPr>
      <w:bookmarkStart w:id="4" w:name="_Toc188047739"/>
      <w:r>
        <w:t>Diskusjon</w:t>
      </w:r>
      <w:bookmarkEnd w:id="4"/>
    </w:p>
    <w:p w14:paraId="14E04F78" w14:textId="47798C09" w:rsidR="005A3249" w:rsidRDefault="00A96B76" w:rsidP="00B9516C">
      <w:r>
        <w:t xml:space="preserve">Algoritmen fungerer bra til formålet den er gitt og </w:t>
      </w:r>
      <w:r w:rsidR="009E7F48">
        <w:t>har klart å løse alle problemer den har</w:t>
      </w:r>
      <w:r w:rsidR="008978C7">
        <w:t xml:space="preserve"> blitt utsatt for.</w:t>
      </w:r>
      <w:r w:rsidR="007C14D4">
        <w:t xml:space="preserve"> </w:t>
      </w:r>
      <w:r w:rsidR="00254E6E">
        <w:t xml:space="preserve">Den er rask til formålet med å kunne løse </w:t>
      </w:r>
      <w:r w:rsidR="002961C0">
        <w:t>tusen sudoku brett på litt over ett sekund</w:t>
      </w:r>
      <w:r w:rsidR="0093345A">
        <w:t>, men ved en million brett vil den ta omtrent 20 minutter</w:t>
      </w:r>
      <w:r w:rsidR="0017182C">
        <w:t xml:space="preserve">. </w:t>
      </w:r>
      <w:r w:rsidR="000D33A2">
        <w:t>Den innehar flere lister og algoritmer so</w:t>
      </w:r>
      <w:r w:rsidR="00254E6E">
        <w:t>m er nok unø</w:t>
      </w:r>
      <w:r w:rsidR="0017182C">
        <w:t xml:space="preserve">dvendig og kunne blitt optimalisert bedre, og grunnen til at dette var implementert er oversikt og enklere å kode. </w:t>
      </w:r>
      <w:r w:rsidR="00842E5D">
        <w:t>Som for eksempel listen over alle «Squares» er lagt i en egen liste i «SudokuBoard» klassen</w:t>
      </w:r>
      <w:r w:rsidR="00F24C61">
        <w:t xml:space="preserve">, men alle </w:t>
      </w:r>
      <w:r w:rsidR="006C59BE">
        <w:t xml:space="preserve">«Squares» ble </w:t>
      </w:r>
      <w:r w:rsidR="00F24C61">
        <w:t xml:space="preserve">også </w:t>
      </w:r>
      <w:r w:rsidR="006C59BE">
        <w:t xml:space="preserve">plassert i listen fra </w:t>
      </w:r>
      <w:r w:rsidR="005A054A">
        <w:t>«</w:t>
      </w:r>
      <w:r w:rsidR="006C59BE">
        <w:t>reader()</w:t>
      </w:r>
      <w:r w:rsidR="005A054A">
        <w:t>»</w:t>
      </w:r>
      <w:r w:rsidR="006C59BE">
        <w:t xml:space="preserve"> funksjonen </w:t>
      </w:r>
      <w:r w:rsidR="00F0533D">
        <w:t>og</w:t>
      </w:r>
      <w:r w:rsidR="00F24C61">
        <w:t xml:space="preserve"> </w:t>
      </w:r>
      <w:r w:rsidR="00F0533D">
        <w:t>d</w:t>
      </w:r>
      <w:r w:rsidR="00F24C61">
        <w:t xml:space="preserve">ermed har man to lister </w:t>
      </w:r>
      <w:r w:rsidR="00F0533D">
        <w:t>som innehar</w:t>
      </w:r>
      <w:r w:rsidR="00F24C61">
        <w:t xml:space="preserve"> alle «Squares»</w:t>
      </w:r>
      <w:r w:rsidR="009033E8">
        <w:t xml:space="preserve">. </w:t>
      </w:r>
      <w:r w:rsidR="001D5ECE">
        <w:t xml:space="preserve">Grunnen til at dette ble gjort ligger i forskjellen mellom listene. </w:t>
      </w:r>
      <w:r w:rsidR="009033E8">
        <w:t xml:space="preserve">Forskjellen mellom listene er at listen i «SudokuBoard» er en </w:t>
      </w:r>
      <w:r w:rsidR="00EE3B06">
        <w:t>1-dimensjonal-liste</w:t>
      </w:r>
      <w:r w:rsidR="009033E8">
        <w:t xml:space="preserve"> som gjør det lettere å </w:t>
      </w:r>
      <w:r w:rsidR="003C78A1">
        <w:t>feilsøke og iterere igjennom, mens den andre må man ha en for-loop for å iterere gjennom alle «Squares»</w:t>
      </w:r>
      <w:r w:rsidR="00804FC2">
        <w:t xml:space="preserve"> og litt mer avansert for å se gjennom hvor det gikk galt under kodingen</w:t>
      </w:r>
      <w:r w:rsidR="00285482">
        <w:t xml:space="preserve"> når brettene ikke ble løst som </w:t>
      </w:r>
      <w:r w:rsidR="00285482">
        <w:lastRenderedPageBreak/>
        <w:t xml:space="preserve">tiltenkt. </w:t>
      </w:r>
      <w:r w:rsidR="000B006C">
        <w:t xml:space="preserve">Ved å inneha flere lister og andre variabler vil algoritmen bruke lengre tid og bruke mer minne som også vil gjøre tidsbruken større. </w:t>
      </w:r>
    </w:p>
    <w:p w14:paraId="4FA4EBEA" w14:textId="6711F1F8" w:rsidR="008978C7" w:rsidRDefault="00787265" w:rsidP="00B9516C">
      <w:r>
        <w:t xml:space="preserve">Problemløsningsalgoritmen er også gjort gjennom «bruteforce» metoden, at man tvinger fram </w:t>
      </w:r>
      <w:r w:rsidR="0033626D">
        <w:t>en løsning</w:t>
      </w:r>
      <w:r>
        <w:t xml:space="preserve"> ved å prøve </w:t>
      </w:r>
      <w:r w:rsidR="0033626D">
        <w:t xml:space="preserve">flere forskjellige kombinasjoner helt til det funker. </w:t>
      </w:r>
      <w:r w:rsidR="00D2108D">
        <w:t xml:space="preserve">Dette er heller ikke </w:t>
      </w:r>
      <w:r w:rsidR="00E75416">
        <w:t>en optimal måte</w:t>
      </w:r>
      <w:r w:rsidR="00D2108D">
        <w:t xml:space="preserve"> å kode fram en algoritme for å bruke kortest tid </w:t>
      </w:r>
      <w:r w:rsidR="00EB2FD9">
        <w:t xml:space="preserve">mulig ved en løsning. </w:t>
      </w:r>
      <w:r w:rsidR="00E75416">
        <w:t>Andre metoder</w:t>
      </w:r>
      <w:r w:rsidR="0033626D">
        <w:t xml:space="preserve"> </w:t>
      </w:r>
      <w:r w:rsidR="00E75416">
        <w:t xml:space="preserve">som krever litt mer matematisk gjennomgang er raskere, men mer avansert å kode og </w:t>
      </w:r>
      <w:r w:rsidR="00D52746">
        <w:t xml:space="preserve">tenke seg igjennom. «Bruteforce» er enklere å kode, men svakheten er at den vil prøve mange mulige kombinasjoner </w:t>
      </w:r>
      <w:r w:rsidR="00AC1BDA">
        <w:t xml:space="preserve">helt til den finner en løsning som kan ta veldig lang tid. </w:t>
      </w:r>
    </w:p>
    <w:p w14:paraId="12F938B2" w14:textId="4BED7881" w:rsidR="008978C7" w:rsidRDefault="0053371E" w:rsidP="00B9516C">
      <w:r>
        <w:t xml:space="preserve">Dataspråket Python er heller ikke kjent for å være rask eller god i minnebruk, men er mer brukervennlig. </w:t>
      </w:r>
      <w:r w:rsidR="00A46DD8">
        <w:t xml:space="preserve">Python har flere bakgrunns algoritmer som gjør at koden fungerer slik at man har skrevet, men </w:t>
      </w:r>
      <w:r w:rsidR="00C46578">
        <w:t>på den andre siden gjør dette at Python må gå gjennom flere algoritmer for å kj</w:t>
      </w:r>
      <w:r w:rsidR="00A502EE">
        <w:t xml:space="preserve">øre en kode. </w:t>
      </w:r>
      <w:r w:rsidR="00E1307B">
        <w:t>Et annet språk som C eller C+</w:t>
      </w:r>
      <w:r w:rsidR="006A7763">
        <w:t>+ er mer «rå» og har mindre «bakgrunnsstøy» enn Python, og vil mest sannsynlig kjøre samme problemløsning mye</w:t>
      </w:r>
      <w:r w:rsidR="006208AA">
        <w:t xml:space="preserve"> raskere enn med Python.</w:t>
      </w:r>
    </w:p>
    <w:p w14:paraId="6BB16353" w14:textId="0199FE7A" w:rsidR="0043025C" w:rsidRPr="007238EA" w:rsidRDefault="00450922" w:rsidP="007C14D4">
      <w:r>
        <w:t xml:space="preserve">Ved tanke om pre-koden og hva som kunne gjort annerledes, </w:t>
      </w:r>
      <w:r w:rsidR="001A7D55">
        <w:t>er det ikke</w:t>
      </w:r>
      <w:r>
        <w:t xml:space="preserve"> så mye som jeg ville endret på</w:t>
      </w:r>
      <w:r w:rsidR="001A7D55">
        <w:t xml:space="preserve">. </w:t>
      </w:r>
      <w:r w:rsidR="001A7D55" w:rsidRPr="007238EA">
        <w:t>Oppsettet i pre-koden er logisk og gir mening</w:t>
      </w:r>
      <w:r w:rsidR="007238EA" w:rsidRPr="007238EA">
        <w:t>, o</w:t>
      </w:r>
      <w:r w:rsidR="007238EA">
        <w:t xml:space="preserve">g man klarer å se en rød tråd i tanken om koden man ble gitt. Eneste som jeg personlig ikke syntes ga mening var at «Board» klassen innehadde funksjonene </w:t>
      </w:r>
      <w:r w:rsidR="00FA0BEC">
        <w:t xml:space="preserve">å lage elementene rad, kolonne, og boks, som ikke nødvendigvis alle brettspill er viktig å ha. Derfor kan det være vanskelig å </w:t>
      </w:r>
      <w:r w:rsidR="00A43CF6">
        <w:t>iverksette</w:t>
      </w:r>
      <w:r w:rsidR="00FA0BEC">
        <w:t xml:space="preserve"> andre brettspill i samme kode eller arving fra «Board» når den innehar </w:t>
      </w:r>
      <w:r w:rsidR="003E7847">
        <w:t xml:space="preserve">slike funksjoner, spesielt når det gjelder boks elementet som er veldig en sudoku egenskap. </w:t>
      </w:r>
      <w:r w:rsidR="00B60BFB">
        <w:t xml:space="preserve">Utenom det, er det lite jeg ville endret med pre-koden som ble gitt. </w:t>
      </w:r>
      <w:r w:rsidR="0043025C">
        <w:br/>
      </w:r>
    </w:p>
    <w:p w14:paraId="4C6869D7" w14:textId="7EE187C4" w:rsidR="0043025C" w:rsidRDefault="0043025C" w:rsidP="00036ADB">
      <w:pPr>
        <w:pStyle w:val="Overskrift1"/>
      </w:pPr>
      <w:bookmarkStart w:id="5" w:name="_Toc188047740"/>
      <w:r>
        <w:t>Konklusjon</w:t>
      </w:r>
      <w:bookmarkEnd w:id="5"/>
    </w:p>
    <w:p w14:paraId="063883E2" w14:textId="3EE0B3A4" w:rsidR="0043025C" w:rsidRPr="0043025C" w:rsidRDefault="0039606E" w:rsidP="0043025C">
      <w:r>
        <w:t>I oppgaven ble det gitt at man skal kode en algoritme for å løse sudokubrett ved å arve fra en «Board» klasse</w:t>
      </w:r>
      <w:r w:rsidR="00873FA1">
        <w:t xml:space="preserve"> i Python</w:t>
      </w:r>
      <w:r>
        <w:t xml:space="preserve">. </w:t>
      </w:r>
      <w:r w:rsidR="00275013">
        <w:t xml:space="preserve">Ved å gjøre dette, kunne man innhente funksjoner fra klassen til å løse </w:t>
      </w:r>
      <w:r w:rsidR="009C40F6">
        <w:t>en eller flere sudokubrett</w:t>
      </w:r>
      <w:r w:rsidR="00F643DA">
        <w:t>. Algoritmen som ble skrevet klarte å løse flere brett under sekundet, og ha</w:t>
      </w:r>
      <w:r w:rsidR="00B2469E">
        <w:t xml:space="preserve">r klart å løse alle brett den har blitt matet med. </w:t>
      </w:r>
    </w:p>
    <w:p w14:paraId="1BFD9E9B" w14:textId="3B12272D" w:rsidR="001125EF" w:rsidRDefault="00036ADB" w:rsidP="009961FB">
      <w:pPr>
        <w:pStyle w:val="Overskrift1"/>
      </w:pPr>
      <w:bookmarkStart w:id="6" w:name="_Toc188047741"/>
      <w:r>
        <w:t>Source</w:t>
      </w:r>
      <w:bookmarkEnd w:id="6"/>
    </w:p>
    <w:p w14:paraId="29AB342F" w14:textId="11983533" w:rsidR="001125EF" w:rsidRPr="00EF018A" w:rsidRDefault="00EF018A" w:rsidP="001125EF">
      <w:r w:rsidRPr="00EF018A">
        <w:t>“</w:t>
      </w:r>
      <w:r w:rsidR="001125EF" w:rsidRPr="00EF018A">
        <w:t>oblig1_precode_datafiles.zip</w:t>
      </w:r>
      <w:r w:rsidRPr="00EF018A">
        <w:t>”</w:t>
      </w:r>
      <w:r w:rsidR="001125EF" w:rsidRPr="00EF018A">
        <w:t xml:space="preserve">, </w:t>
      </w:r>
      <w:r w:rsidRPr="00EF018A">
        <w:t>til faget</w:t>
      </w:r>
      <w:r>
        <w:t xml:space="preserve"> </w:t>
      </w:r>
      <w:r w:rsidR="00CC44EC" w:rsidRPr="00EF018A">
        <w:t xml:space="preserve">INF-1400, </w:t>
      </w:r>
      <w:r w:rsidR="00CA674C">
        <w:t>publi</w:t>
      </w:r>
      <w:r w:rsidR="00B62222">
        <w:t xml:space="preserve">sert </w:t>
      </w:r>
      <w:r w:rsidR="00CC44EC" w:rsidRPr="00EF018A">
        <w:t>03 Januar 2025</w:t>
      </w:r>
    </w:p>
    <w:sectPr w:rsidR="001125EF" w:rsidRPr="00EF018A" w:rsidSect="00C90D81">
      <w:footerReference w:type="default" r:id="rId21"/>
      <w:pgSz w:w="11900" w:h="16840"/>
      <w:pgMar w:top="1418" w:right="1418" w:bottom="1418" w:left="1418" w:header="709" w:footer="709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715B2CD" w14:textId="77777777" w:rsidR="00541CD8" w:rsidRDefault="00541CD8" w:rsidP="00A4364D">
      <w:r>
        <w:separator/>
      </w:r>
    </w:p>
  </w:endnote>
  <w:endnote w:type="continuationSeparator" w:id="0">
    <w:p w14:paraId="38332AE2" w14:textId="77777777" w:rsidR="00541CD8" w:rsidRDefault="00541CD8" w:rsidP="00A4364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DCE6414" w14:textId="77777777" w:rsidR="00826959" w:rsidRDefault="00826959">
    <w:pPr>
      <w:pStyle w:val="Bunnteks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FC075C2" w14:textId="77777777" w:rsidR="00826959" w:rsidRDefault="00826959">
    <w:pPr>
      <w:pStyle w:val="Bunntekst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1D67E1D" w14:textId="77777777" w:rsidR="00653DC8" w:rsidRDefault="00653DC8">
    <w:pPr>
      <w:pStyle w:val="Bunntekst"/>
    </w:pPr>
    <w:r>
      <w:rPr>
        <w:noProof/>
      </w:rPr>
      <w:drawing>
        <wp:anchor distT="0" distB="0" distL="114300" distR="114300" simplePos="0" relativeHeight="251669504" behindDoc="1" locked="0" layoutInCell="1" allowOverlap="1" wp14:anchorId="5FAFFF35" wp14:editId="7DDE6CAA">
          <wp:simplePos x="0" y="0"/>
          <wp:positionH relativeFrom="page">
            <wp:align>left</wp:align>
          </wp:positionH>
          <wp:positionV relativeFrom="page">
            <wp:align>bottom</wp:align>
          </wp:positionV>
          <wp:extent cx="7560000" cy="7452000"/>
          <wp:effectExtent l="0" t="0" r="3175" b="0"/>
          <wp:wrapNone/>
          <wp:docPr id="6" name="Picture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b01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60000" cy="74520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22B121F" w14:textId="77777777" w:rsidR="007673B9" w:rsidRDefault="007673B9">
    <w:pPr>
      <w:pStyle w:val="Bunntekst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815635610"/>
      <w:docPartObj>
        <w:docPartGallery w:val="Page Numbers (Bottom of Page)"/>
        <w:docPartUnique/>
      </w:docPartObj>
    </w:sdtPr>
    <w:sdtEndPr/>
    <w:sdtContent>
      <w:sdt>
        <w:sdtPr>
          <w:id w:val="1728636285"/>
          <w:docPartObj>
            <w:docPartGallery w:val="Page Numbers (Top of Page)"/>
            <w:docPartUnique/>
          </w:docPartObj>
        </w:sdtPr>
        <w:sdtEndPr/>
        <w:sdtContent>
          <w:p w14:paraId="0C3A4BA3" w14:textId="4FA7B803" w:rsidR="00653DC8" w:rsidRDefault="00471B4F" w:rsidP="00471B4F">
            <w:pPr>
              <w:pStyle w:val="Bunntekst"/>
              <w:jc w:val="center"/>
            </w:pPr>
            <w:r>
              <w:t xml:space="preserve">Side </w:t>
            </w:r>
            <w:r>
              <w:rPr>
                <w:b/>
                <w:bCs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</w:rPr>
              <w:fldChar w:fldCharType="separate"/>
            </w:r>
            <w:r w:rsidR="00A02906">
              <w:rPr>
                <w:b/>
                <w:bCs/>
                <w:noProof/>
              </w:rPr>
              <w:t>4</w:t>
            </w:r>
            <w:r>
              <w:rPr>
                <w:b/>
                <w:bCs/>
              </w:rPr>
              <w:fldChar w:fldCharType="end"/>
            </w:r>
            <w:r>
              <w:t xml:space="preserve"> av </w:t>
            </w:r>
            <w:r>
              <w:rPr>
                <w:b/>
                <w:bCs/>
              </w:rPr>
              <w:fldChar w:fldCharType="begin"/>
            </w:r>
            <w:r>
              <w:rPr>
                <w:b/>
                <w:bCs/>
              </w:rPr>
              <w:instrText xml:space="preserve"> SECTIONPAGES  </w:instrText>
            </w:r>
            <w:r>
              <w:rPr>
                <w:b/>
                <w:bCs/>
              </w:rPr>
              <w:fldChar w:fldCharType="separate"/>
            </w:r>
            <w:r w:rsidR="0071387B">
              <w:rPr>
                <w:b/>
                <w:bCs/>
                <w:noProof/>
              </w:rPr>
              <w:t>4</w:t>
            </w:r>
            <w:r>
              <w:rPr>
                <w:b/>
                <w:bCs/>
              </w:rPr>
              <w:fldChar w:fldCharType="end"/>
            </w:r>
          </w:p>
        </w:sdtContent>
      </w:sdt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C977B7D" w14:textId="77777777" w:rsidR="00541CD8" w:rsidRDefault="00541CD8" w:rsidP="00A4364D">
      <w:r>
        <w:separator/>
      </w:r>
    </w:p>
  </w:footnote>
  <w:footnote w:type="continuationSeparator" w:id="0">
    <w:p w14:paraId="4FFC847F" w14:textId="77777777" w:rsidR="00541CD8" w:rsidRDefault="00541CD8" w:rsidP="00A4364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3CEBD27" w14:textId="77777777" w:rsidR="007673B9" w:rsidRDefault="0071387B">
    <w:pPr>
      <w:pStyle w:val="Topptekst"/>
    </w:pPr>
    <w:r>
      <w:rPr>
        <w:noProof/>
      </w:rPr>
      <w:pict w14:anchorId="3C080495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780870945" o:spid="_x0000_s1052" type="#_x0000_t75" style="position:absolute;margin-left:0;margin-top:0;width:595.45pt;height:842.05pt;z-index:-251657216;mso-position-horizontal:center;mso-position-horizontal-relative:margin;mso-position-vertical:center;mso-position-vertical-relative:margin" o:allowincell="f">
          <v:imagedata r:id="rId1" o:title="norskMønster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D6C1C04" w14:textId="77777777" w:rsidR="00826959" w:rsidRDefault="00826959">
    <w:pPr>
      <w:pStyle w:val="Topptekst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6817893" w14:textId="77777777" w:rsidR="007673B9" w:rsidRDefault="009A4987">
    <w:pPr>
      <w:pStyle w:val="Topptekst"/>
    </w:pPr>
    <w:r>
      <w:rPr>
        <w:noProof/>
      </w:rPr>
      <w:drawing>
        <wp:anchor distT="0" distB="0" distL="114300" distR="114300" simplePos="0" relativeHeight="251672576" behindDoc="0" locked="0" layoutInCell="1" allowOverlap="1" wp14:anchorId="1AA48CFE" wp14:editId="35C19CFA">
          <wp:simplePos x="0" y="0"/>
          <wp:positionH relativeFrom="page">
            <wp:align>left</wp:align>
          </wp:positionH>
          <wp:positionV relativeFrom="page">
            <wp:align>top</wp:align>
          </wp:positionV>
          <wp:extent cx="7560000" cy="1080000"/>
          <wp:effectExtent l="0" t="0" r="3175" b="6350"/>
          <wp:wrapNone/>
          <wp:docPr id="3" name="Picture 3" descr="UiT Norges arktiske universitet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Rapport_topp_B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60000" cy="10800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9A8C9E8" w14:textId="77777777" w:rsidR="007673B9" w:rsidRDefault="0071387B">
    <w:pPr>
      <w:pStyle w:val="Topptekst"/>
    </w:pPr>
    <w:r>
      <w:rPr>
        <w:noProof/>
      </w:rPr>
      <w:pict w14:anchorId="58FBC2D9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780870948" o:spid="_x0000_s1055" type="#_x0000_t75" style="position:absolute;margin-left:0;margin-top:0;width:595.45pt;height:842.05pt;z-index:-251654144;mso-position-horizontal:center;mso-position-horizontal-relative:margin;mso-position-vertical:center;mso-position-vertical-relative:margin" o:allowincell="f">
          <v:imagedata r:id="rId1" o:title="norskMønster"/>
          <w10:wrap anchorx="margin" anchory="margin"/>
        </v:shape>
      </w:pic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221F773" w14:textId="77777777" w:rsidR="007673B9" w:rsidRDefault="007673B9">
    <w:pPr>
      <w:pStyle w:val="Topptekst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233D7BD" w14:textId="77777777" w:rsidR="007673B9" w:rsidRDefault="0071387B">
    <w:pPr>
      <w:pStyle w:val="Topptekst"/>
    </w:pPr>
    <w:r>
      <w:rPr>
        <w:noProof/>
      </w:rPr>
      <w:pict w14:anchorId="4D6ED9DF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780870947" o:spid="_x0000_s1054" type="#_x0000_t75" style="position:absolute;margin-left:0;margin-top:0;width:595.45pt;height:842.05pt;z-index:-251655168;mso-position-horizontal:center;mso-position-horizontal-relative:margin;mso-position-vertical:center;mso-position-vertical-relative:margin" o:allowincell="f">
          <v:imagedata r:id="rId1" o:title="norskMønster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4D04A83"/>
    <w:multiLevelType w:val="multilevel"/>
    <w:tmpl w:val="A858EAA8"/>
    <w:lvl w:ilvl="0">
      <w:start w:val="1"/>
      <w:numFmt w:val="decimal"/>
      <w:pStyle w:val="Overskrift1"/>
      <w:lvlText w:val="%1"/>
      <w:lvlJc w:val="left"/>
      <w:pPr>
        <w:ind w:left="432" w:hanging="432"/>
      </w:pPr>
    </w:lvl>
    <w:lvl w:ilvl="1">
      <w:start w:val="1"/>
      <w:numFmt w:val="decimal"/>
      <w:pStyle w:val="Overskrift2"/>
      <w:lvlText w:val="%1.%2"/>
      <w:lvlJc w:val="left"/>
      <w:pPr>
        <w:ind w:left="576" w:hanging="576"/>
      </w:pPr>
    </w:lvl>
    <w:lvl w:ilvl="2">
      <w:start w:val="1"/>
      <w:numFmt w:val="decimal"/>
      <w:pStyle w:val="Overskrift3"/>
      <w:lvlText w:val="%1.%2.%3"/>
      <w:lvlJc w:val="left"/>
      <w:pPr>
        <w:ind w:left="720" w:hanging="720"/>
      </w:pPr>
    </w:lvl>
    <w:lvl w:ilvl="3">
      <w:start w:val="1"/>
      <w:numFmt w:val="decimal"/>
      <w:pStyle w:val="Overskrift4"/>
      <w:lvlText w:val="%1.%2.%3.%4"/>
      <w:lvlJc w:val="left"/>
      <w:pPr>
        <w:ind w:left="864" w:hanging="864"/>
      </w:pPr>
    </w:lvl>
    <w:lvl w:ilvl="4">
      <w:start w:val="1"/>
      <w:numFmt w:val="decimal"/>
      <w:pStyle w:val="Overskrift5"/>
      <w:lvlText w:val="%1.%2.%3.%4.%5"/>
      <w:lvlJc w:val="left"/>
      <w:pPr>
        <w:ind w:left="1008" w:hanging="1008"/>
      </w:pPr>
    </w:lvl>
    <w:lvl w:ilvl="5">
      <w:start w:val="1"/>
      <w:numFmt w:val="decimal"/>
      <w:pStyle w:val="Overskrift6"/>
      <w:lvlText w:val="%1.%2.%3.%4.%5.%6"/>
      <w:lvlJc w:val="left"/>
      <w:pPr>
        <w:ind w:left="1152" w:hanging="1152"/>
      </w:pPr>
    </w:lvl>
    <w:lvl w:ilvl="6">
      <w:start w:val="1"/>
      <w:numFmt w:val="decimal"/>
      <w:pStyle w:val="Overskrift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Overskrift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Overskrift9"/>
      <w:lvlText w:val="%1.%2.%3.%4.%5.%6.%7.%8.%9"/>
      <w:lvlJc w:val="left"/>
      <w:pPr>
        <w:ind w:left="1584" w:hanging="1584"/>
      </w:pPr>
    </w:lvl>
  </w:abstractNum>
  <w:num w:numId="1" w16cid:durableId="69238948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activeWritingStyle w:appName="MSWord" w:lang="nb-NO" w:vendorID="64" w:dllVersion="6" w:nlCheck="1" w:checkStyle="0"/>
  <w:activeWritingStyle w:appName="MSWord" w:lang="nb-NO" w:vendorID="64" w:dllVersion="0" w:nlCheck="1" w:checkStyle="0"/>
  <w:activeWritingStyle w:appName="MSWord" w:lang="en-GB" w:vendorID="64" w:dllVersion="0" w:nlCheck="1" w:checkStyle="0"/>
  <w:attachedTemplate r:id="rId1"/>
  <w:defaultTabStop w:val="708"/>
  <w:hyphenationZone w:val="425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118B"/>
    <w:rsid w:val="0000450C"/>
    <w:rsid w:val="000125DF"/>
    <w:rsid w:val="0002784C"/>
    <w:rsid w:val="00032787"/>
    <w:rsid w:val="0003626E"/>
    <w:rsid w:val="00036ADB"/>
    <w:rsid w:val="00045B37"/>
    <w:rsid w:val="00047E61"/>
    <w:rsid w:val="000745A6"/>
    <w:rsid w:val="000B006C"/>
    <w:rsid w:val="000B1D7E"/>
    <w:rsid w:val="000D2875"/>
    <w:rsid w:val="000D33A2"/>
    <w:rsid w:val="000E3A00"/>
    <w:rsid w:val="00103C2A"/>
    <w:rsid w:val="0010466A"/>
    <w:rsid w:val="001125EF"/>
    <w:rsid w:val="00112A8C"/>
    <w:rsid w:val="00116914"/>
    <w:rsid w:val="00150AF0"/>
    <w:rsid w:val="0017182C"/>
    <w:rsid w:val="001737F7"/>
    <w:rsid w:val="00184798"/>
    <w:rsid w:val="00191C6B"/>
    <w:rsid w:val="001928D6"/>
    <w:rsid w:val="001A1E67"/>
    <w:rsid w:val="001A5848"/>
    <w:rsid w:val="001A7D55"/>
    <w:rsid w:val="001B2AD8"/>
    <w:rsid w:val="001B3F1A"/>
    <w:rsid w:val="001D5ECE"/>
    <w:rsid w:val="001E3DD4"/>
    <w:rsid w:val="001F76C6"/>
    <w:rsid w:val="002009CE"/>
    <w:rsid w:val="00203A61"/>
    <w:rsid w:val="00212208"/>
    <w:rsid w:val="002145F7"/>
    <w:rsid w:val="002326B9"/>
    <w:rsid w:val="00233A64"/>
    <w:rsid w:val="00243C59"/>
    <w:rsid w:val="0024716B"/>
    <w:rsid w:val="00253AC4"/>
    <w:rsid w:val="00254E6E"/>
    <w:rsid w:val="0027304C"/>
    <w:rsid w:val="00275013"/>
    <w:rsid w:val="0027627E"/>
    <w:rsid w:val="00285482"/>
    <w:rsid w:val="002961C0"/>
    <w:rsid w:val="002A0809"/>
    <w:rsid w:val="002A118B"/>
    <w:rsid w:val="002B57F8"/>
    <w:rsid w:val="002C2A07"/>
    <w:rsid w:val="002C7762"/>
    <w:rsid w:val="002D1FF5"/>
    <w:rsid w:val="002D4EFE"/>
    <w:rsid w:val="002E4E50"/>
    <w:rsid w:val="002E7410"/>
    <w:rsid w:val="00300DB1"/>
    <w:rsid w:val="00324B05"/>
    <w:rsid w:val="00326F1F"/>
    <w:rsid w:val="0033626D"/>
    <w:rsid w:val="00353114"/>
    <w:rsid w:val="00370473"/>
    <w:rsid w:val="00376136"/>
    <w:rsid w:val="00377ADB"/>
    <w:rsid w:val="00386017"/>
    <w:rsid w:val="003924E1"/>
    <w:rsid w:val="0039606E"/>
    <w:rsid w:val="003A320A"/>
    <w:rsid w:val="003A4D21"/>
    <w:rsid w:val="003C0038"/>
    <w:rsid w:val="003C78A1"/>
    <w:rsid w:val="003D469F"/>
    <w:rsid w:val="003E318B"/>
    <w:rsid w:val="003E3FB3"/>
    <w:rsid w:val="003E4098"/>
    <w:rsid w:val="003E7847"/>
    <w:rsid w:val="003F35B2"/>
    <w:rsid w:val="00401115"/>
    <w:rsid w:val="0040360F"/>
    <w:rsid w:val="00412AE1"/>
    <w:rsid w:val="004203C6"/>
    <w:rsid w:val="0043025C"/>
    <w:rsid w:val="00432BF0"/>
    <w:rsid w:val="00435AC1"/>
    <w:rsid w:val="00450135"/>
    <w:rsid w:val="00450922"/>
    <w:rsid w:val="00451785"/>
    <w:rsid w:val="00456D5B"/>
    <w:rsid w:val="00460196"/>
    <w:rsid w:val="00471B4F"/>
    <w:rsid w:val="00480E60"/>
    <w:rsid w:val="0048418C"/>
    <w:rsid w:val="004A28DF"/>
    <w:rsid w:val="004B50F1"/>
    <w:rsid w:val="004B5DDB"/>
    <w:rsid w:val="004C6B05"/>
    <w:rsid w:val="004E18C9"/>
    <w:rsid w:val="00510855"/>
    <w:rsid w:val="00515224"/>
    <w:rsid w:val="005223AB"/>
    <w:rsid w:val="00530F9B"/>
    <w:rsid w:val="00531AFB"/>
    <w:rsid w:val="0053371E"/>
    <w:rsid w:val="0053648F"/>
    <w:rsid w:val="00541CD8"/>
    <w:rsid w:val="00553E54"/>
    <w:rsid w:val="00566648"/>
    <w:rsid w:val="00566AC0"/>
    <w:rsid w:val="005821D6"/>
    <w:rsid w:val="0058262D"/>
    <w:rsid w:val="00584432"/>
    <w:rsid w:val="005866FB"/>
    <w:rsid w:val="00594314"/>
    <w:rsid w:val="00594557"/>
    <w:rsid w:val="00595435"/>
    <w:rsid w:val="00595595"/>
    <w:rsid w:val="00595F96"/>
    <w:rsid w:val="005967FD"/>
    <w:rsid w:val="005A054A"/>
    <w:rsid w:val="005A3249"/>
    <w:rsid w:val="005A52D9"/>
    <w:rsid w:val="005A541B"/>
    <w:rsid w:val="005A5BC9"/>
    <w:rsid w:val="005B50C6"/>
    <w:rsid w:val="005E5517"/>
    <w:rsid w:val="005F597C"/>
    <w:rsid w:val="005F66B6"/>
    <w:rsid w:val="005F6B87"/>
    <w:rsid w:val="006055BA"/>
    <w:rsid w:val="006208AA"/>
    <w:rsid w:val="00644799"/>
    <w:rsid w:val="00653DC8"/>
    <w:rsid w:val="00655C77"/>
    <w:rsid w:val="00684C43"/>
    <w:rsid w:val="00693902"/>
    <w:rsid w:val="0069657B"/>
    <w:rsid w:val="006A7763"/>
    <w:rsid w:val="006C55F1"/>
    <w:rsid w:val="006C59BE"/>
    <w:rsid w:val="006D76E3"/>
    <w:rsid w:val="006E0D36"/>
    <w:rsid w:val="006E545D"/>
    <w:rsid w:val="006E7301"/>
    <w:rsid w:val="006F1BEF"/>
    <w:rsid w:val="007054A5"/>
    <w:rsid w:val="00712B39"/>
    <w:rsid w:val="0071387B"/>
    <w:rsid w:val="00721E98"/>
    <w:rsid w:val="007238EA"/>
    <w:rsid w:val="007255B2"/>
    <w:rsid w:val="00731D1A"/>
    <w:rsid w:val="0073556A"/>
    <w:rsid w:val="00735A71"/>
    <w:rsid w:val="007548F3"/>
    <w:rsid w:val="00756AEB"/>
    <w:rsid w:val="007673B9"/>
    <w:rsid w:val="00781CE3"/>
    <w:rsid w:val="007830FD"/>
    <w:rsid w:val="00787135"/>
    <w:rsid w:val="00787265"/>
    <w:rsid w:val="007B70B3"/>
    <w:rsid w:val="007C14D4"/>
    <w:rsid w:val="007D5191"/>
    <w:rsid w:val="007F084A"/>
    <w:rsid w:val="007F1090"/>
    <w:rsid w:val="00804FC2"/>
    <w:rsid w:val="00816EEC"/>
    <w:rsid w:val="0082077A"/>
    <w:rsid w:val="00826959"/>
    <w:rsid w:val="00831734"/>
    <w:rsid w:val="00834875"/>
    <w:rsid w:val="00842E5D"/>
    <w:rsid w:val="00844600"/>
    <w:rsid w:val="008452C8"/>
    <w:rsid w:val="00852074"/>
    <w:rsid w:val="00873FA1"/>
    <w:rsid w:val="00883E0A"/>
    <w:rsid w:val="00895438"/>
    <w:rsid w:val="008978C7"/>
    <w:rsid w:val="00897EE0"/>
    <w:rsid w:val="008A0016"/>
    <w:rsid w:val="008A15CD"/>
    <w:rsid w:val="008B38FA"/>
    <w:rsid w:val="008D7F1F"/>
    <w:rsid w:val="008F6C0D"/>
    <w:rsid w:val="009033E8"/>
    <w:rsid w:val="009050A6"/>
    <w:rsid w:val="00911428"/>
    <w:rsid w:val="0092531F"/>
    <w:rsid w:val="00925F4A"/>
    <w:rsid w:val="00931007"/>
    <w:rsid w:val="0093345A"/>
    <w:rsid w:val="00954E11"/>
    <w:rsid w:val="009570B2"/>
    <w:rsid w:val="00967621"/>
    <w:rsid w:val="00970A19"/>
    <w:rsid w:val="00990770"/>
    <w:rsid w:val="009961FB"/>
    <w:rsid w:val="0099766D"/>
    <w:rsid w:val="009A4987"/>
    <w:rsid w:val="009A54C3"/>
    <w:rsid w:val="009C2207"/>
    <w:rsid w:val="009C2389"/>
    <w:rsid w:val="009C40F6"/>
    <w:rsid w:val="009D163D"/>
    <w:rsid w:val="009D4FE4"/>
    <w:rsid w:val="009D73AE"/>
    <w:rsid w:val="009E4B9C"/>
    <w:rsid w:val="009E7F48"/>
    <w:rsid w:val="009F0336"/>
    <w:rsid w:val="00A015AE"/>
    <w:rsid w:val="00A0163B"/>
    <w:rsid w:val="00A02906"/>
    <w:rsid w:val="00A0662D"/>
    <w:rsid w:val="00A126BC"/>
    <w:rsid w:val="00A13451"/>
    <w:rsid w:val="00A3567F"/>
    <w:rsid w:val="00A407A8"/>
    <w:rsid w:val="00A4364D"/>
    <w:rsid w:val="00A43CF6"/>
    <w:rsid w:val="00A46DD8"/>
    <w:rsid w:val="00A502EE"/>
    <w:rsid w:val="00A5671C"/>
    <w:rsid w:val="00A70820"/>
    <w:rsid w:val="00A72B49"/>
    <w:rsid w:val="00A72CC1"/>
    <w:rsid w:val="00A84DF2"/>
    <w:rsid w:val="00A854DF"/>
    <w:rsid w:val="00A87BB0"/>
    <w:rsid w:val="00A92E1D"/>
    <w:rsid w:val="00A9442B"/>
    <w:rsid w:val="00A96B76"/>
    <w:rsid w:val="00AA284B"/>
    <w:rsid w:val="00AA5EA0"/>
    <w:rsid w:val="00AC1BDA"/>
    <w:rsid w:val="00AE08FC"/>
    <w:rsid w:val="00AE7102"/>
    <w:rsid w:val="00AF0A4E"/>
    <w:rsid w:val="00AF25DA"/>
    <w:rsid w:val="00AF50F6"/>
    <w:rsid w:val="00AF6683"/>
    <w:rsid w:val="00AF6777"/>
    <w:rsid w:val="00AF7256"/>
    <w:rsid w:val="00B11310"/>
    <w:rsid w:val="00B22F30"/>
    <w:rsid w:val="00B2469E"/>
    <w:rsid w:val="00B2713D"/>
    <w:rsid w:val="00B425C1"/>
    <w:rsid w:val="00B60BFB"/>
    <w:rsid w:val="00B62222"/>
    <w:rsid w:val="00B74ECF"/>
    <w:rsid w:val="00B81490"/>
    <w:rsid w:val="00B91E74"/>
    <w:rsid w:val="00B9516C"/>
    <w:rsid w:val="00BA21B2"/>
    <w:rsid w:val="00BA4BFA"/>
    <w:rsid w:val="00BD4244"/>
    <w:rsid w:val="00BE0BEF"/>
    <w:rsid w:val="00BF065B"/>
    <w:rsid w:val="00BF3CE3"/>
    <w:rsid w:val="00C022D7"/>
    <w:rsid w:val="00C03ECB"/>
    <w:rsid w:val="00C052B1"/>
    <w:rsid w:val="00C14201"/>
    <w:rsid w:val="00C17C1E"/>
    <w:rsid w:val="00C46578"/>
    <w:rsid w:val="00C525C7"/>
    <w:rsid w:val="00C67D2C"/>
    <w:rsid w:val="00C7080B"/>
    <w:rsid w:val="00C71661"/>
    <w:rsid w:val="00C77FB6"/>
    <w:rsid w:val="00C90D81"/>
    <w:rsid w:val="00CA674C"/>
    <w:rsid w:val="00CB571B"/>
    <w:rsid w:val="00CC44EC"/>
    <w:rsid w:val="00CE699E"/>
    <w:rsid w:val="00CF19D1"/>
    <w:rsid w:val="00D03179"/>
    <w:rsid w:val="00D06B30"/>
    <w:rsid w:val="00D072C5"/>
    <w:rsid w:val="00D13646"/>
    <w:rsid w:val="00D2108D"/>
    <w:rsid w:val="00D33A03"/>
    <w:rsid w:val="00D52746"/>
    <w:rsid w:val="00D63890"/>
    <w:rsid w:val="00D65BCC"/>
    <w:rsid w:val="00D671FC"/>
    <w:rsid w:val="00D721E4"/>
    <w:rsid w:val="00D73D56"/>
    <w:rsid w:val="00D854BA"/>
    <w:rsid w:val="00D86900"/>
    <w:rsid w:val="00D9421A"/>
    <w:rsid w:val="00D9566B"/>
    <w:rsid w:val="00D96279"/>
    <w:rsid w:val="00D9717D"/>
    <w:rsid w:val="00DA5638"/>
    <w:rsid w:val="00DB01CA"/>
    <w:rsid w:val="00DB36C4"/>
    <w:rsid w:val="00DB53BB"/>
    <w:rsid w:val="00DC5F0C"/>
    <w:rsid w:val="00DD0DE7"/>
    <w:rsid w:val="00DE0776"/>
    <w:rsid w:val="00DE7133"/>
    <w:rsid w:val="00DF436C"/>
    <w:rsid w:val="00DF6BF3"/>
    <w:rsid w:val="00DF6C97"/>
    <w:rsid w:val="00E02448"/>
    <w:rsid w:val="00E1307B"/>
    <w:rsid w:val="00E26A30"/>
    <w:rsid w:val="00E5362F"/>
    <w:rsid w:val="00E62670"/>
    <w:rsid w:val="00E65596"/>
    <w:rsid w:val="00E74434"/>
    <w:rsid w:val="00E75416"/>
    <w:rsid w:val="00E81713"/>
    <w:rsid w:val="00E9564E"/>
    <w:rsid w:val="00EA3F3C"/>
    <w:rsid w:val="00EB2FD9"/>
    <w:rsid w:val="00EB3258"/>
    <w:rsid w:val="00ED4C6D"/>
    <w:rsid w:val="00ED642F"/>
    <w:rsid w:val="00EE3B06"/>
    <w:rsid w:val="00EE54C7"/>
    <w:rsid w:val="00EF018A"/>
    <w:rsid w:val="00F041A0"/>
    <w:rsid w:val="00F0533D"/>
    <w:rsid w:val="00F16BF9"/>
    <w:rsid w:val="00F24C61"/>
    <w:rsid w:val="00F326EE"/>
    <w:rsid w:val="00F37C9A"/>
    <w:rsid w:val="00F471F8"/>
    <w:rsid w:val="00F478C0"/>
    <w:rsid w:val="00F60142"/>
    <w:rsid w:val="00F643DA"/>
    <w:rsid w:val="00F665D5"/>
    <w:rsid w:val="00F71F93"/>
    <w:rsid w:val="00F8221A"/>
    <w:rsid w:val="00F83C3F"/>
    <w:rsid w:val="00F864C1"/>
    <w:rsid w:val="00F90F78"/>
    <w:rsid w:val="00F95819"/>
    <w:rsid w:val="00FA0BEC"/>
    <w:rsid w:val="00FB463F"/>
    <w:rsid w:val="00FC43AF"/>
    <w:rsid w:val="00FD114E"/>
    <w:rsid w:val="00FD20FC"/>
    <w:rsid w:val="00FD2299"/>
    <w:rsid w:val="00FF40A9"/>
    <w:rsid w:val="00FF700C"/>
    <w:rsid w:val="00FF75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b-NO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608E462B"/>
  <w14:defaultImageDpi w14:val="300"/>
  <w15:docId w15:val="{A4B1A1B5-ED18-4611-ACAF-09DA8D6209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4"/>
        <w:szCs w:val="24"/>
        <w:lang w:val="nb-NO" w:eastAsia="nb-NO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/>
    <w:lsdException w:name="heading 6" w:semiHidden="1" w:uiPriority="9" w:unhideWhenUsed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 w:qFormat="1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F700C"/>
    <w:pPr>
      <w:spacing w:after="240" w:line="360" w:lineRule="auto"/>
    </w:pPr>
    <w:rPr>
      <w:rFonts w:ascii="Times New Roman" w:hAnsi="Times New Roman"/>
    </w:rPr>
  </w:style>
  <w:style w:type="paragraph" w:styleId="Overskrift1">
    <w:name w:val="heading 1"/>
    <w:basedOn w:val="Normal"/>
    <w:next w:val="Normal"/>
    <w:link w:val="Overskrift1Tegn"/>
    <w:uiPriority w:val="9"/>
    <w:qFormat/>
    <w:rsid w:val="00FF700C"/>
    <w:pPr>
      <w:keepNext/>
      <w:keepLines/>
      <w:numPr>
        <w:numId w:val="1"/>
      </w:numPr>
      <w:spacing w:before="240" w:line="240" w:lineRule="auto"/>
      <w:ind w:left="431" w:hanging="431"/>
      <w:outlineLvl w:val="0"/>
    </w:pPr>
    <w:rPr>
      <w:rFonts w:ascii="Arial" w:eastAsiaTheme="majorEastAsia" w:hAnsi="Arial" w:cstheme="majorBidi"/>
      <w:b/>
      <w:sz w:val="34"/>
      <w:szCs w:val="32"/>
    </w:rPr>
  </w:style>
  <w:style w:type="paragraph" w:styleId="Overskrift2">
    <w:name w:val="heading 2"/>
    <w:basedOn w:val="Normal"/>
    <w:next w:val="Normal"/>
    <w:link w:val="Overskrift2Tegn"/>
    <w:uiPriority w:val="9"/>
    <w:unhideWhenUsed/>
    <w:qFormat/>
    <w:rsid w:val="00FF700C"/>
    <w:pPr>
      <w:keepNext/>
      <w:keepLines/>
      <w:numPr>
        <w:ilvl w:val="1"/>
        <w:numId w:val="1"/>
      </w:numPr>
      <w:spacing w:before="240" w:after="120" w:line="240" w:lineRule="auto"/>
      <w:ind w:left="578" w:hanging="578"/>
      <w:outlineLvl w:val="1"/>
    </w:pPr>
    <w:rPr>
      <w:rFonts w:ascii="Arial" w:eastAsiaTheme="majorEastAsia" w:hAnsi="Arial" w:cstheme="majorBidi"/>
      <w:b/>
      <w:sz w:val="30"/>
      <w:szCs w:val="26"/>
    </w:rPr>
  </w:style>
  <w:style w:type="paragraph" w:styleId="Overskrift3">
    <w:name w:val="heading 3"/>
    <w:basedOn w:val="Normal"/>
    <w:next w:val="Normal"/>
    <w:link w:val="Overskrift3Tegn"/>
    <w:uiPriority w:val="9"/>
    <w:unhideWhenUsed/>
    <w:qFormat/>
    <w:rsid w:val="00FF700C"/>
    <w:pPr>
      <w:keepNext/>
      <w:keepLines/>
      <w:numPr>
        <w:ilvl w:val="2"/>
        <w:numId w:val="1"/>
      </w:numPr>
      <w:spacing w:before="240" w:after="120" w:line="240" w:lineRule="auto"/>
      <w:outlineLvl w:val="2"/>
    </w:pPr>
    <w:rPr>
      <w:rFonts w:ascii="Arial" w:eastAsiaTheme="majorEastAsia" w:hAnsi="Arial" w:cstheme="majorBidi"/>
      <w:b/>
      <w:sz w:val="26"/>
    </w:rPr>
  </w:style>
  <w:style w:type="paragraph" w:styleId="Overskrift4">
    <w:name w:val="heading 4"/>
    <w:basedOn w:val="Normal"/>
    <w:next w:val="Normal"/>
    <w:link w:val="Overskrift4Tegn"/>
    <w:uiPriority w:val="9"/>
    <w:unhideWhenUsed/>
    <w:qFormat/>
    <w:rsid w:val="00FF700C"/>
    <w:pPr>
      <w:keepNext/>
      <w:keepLines/>
      <w:numPr>
        <w:ilvl w:val="3"/>
        <w:numId w:val="1"/>
      </w:numPr>
      <w:spacing w:before="240" w:after="120" w:line="240" w:lineRule="auto"/>
      <w:ind w:left="862" w:hanging="862"/>
      <w:outlineLvl w:val="3"/>
    </w:pPr>
    <w:rPr>
      <w:rFonts w:ascii="Arial" w:eastAsiaTheme="majorEastAsia" w:hAnsi="Arial" w:cstheme="majorBidi"/>
      <w:b/>
      <w:iCs/>
    </w:rPr>
  </w:style>
  <w:style w:type="paragraph" w:styleId="Overskrift5">
    <w:name w:val="heading 5"/>
    <w:basedOn w:val="Normal"/>
    <w:next w:val="Normal"/>
    <w:link w:val="Overskrift5Tegn"/>
    <w:uiPriority w:val="9"/>
    <w:unhideWhenUsed/>
    <w:rsid w:val="00AA5EA0"/>
    <w:pPr>
      <w:keepNext/>
      <w:keepLines/>
      <w:numPr>
        <w:ilvl w:val="4"/>
        <w:numId w:val="1"/>
      </w:numPr>
      <w:spacing w:before="240" w:after="0" w:line="240" w:lineRule="auto"/>
      <w:ind w:left="1009" w:hanging="1009"/>
      <w:outlineLvl w:val="4"/>
    </w:pPr>
    <w:rPr>
      <w:rFonts w:ascii="Arial" w:eastAsiaTheme="majorEastAsia" w:hAnsi="Arial" w:cstheme="majorBidi"/>
      <w:b/>
    </w:rPr>
  </w:style>
  <w:style w:type="paragraph" w:styleId="Overskrift6">
    <w:name w:val="heading 6"/>
    <w:basedOn w:val="Normal"/>
    <w:next w:val="Normal"/>
    <w:link w:val="Overskrift6Tegn"/>
    <w:uiPriority w:val="9"/>
    <w:semiHidden/>
    <w:unhideWhenUsed/>
    <w:rsid w:val="00911428"/>
    <w:pPr>
      <w:keepNext/>
      <w:keepLines/>
      <w:numPr>
        <w:ilvl w:val="5"/>
        <w:numId w:val="1"/>
      </w:numPr>
      <w:spacing w:before="4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Overskrift7">
    <w:name w:val="heading 7"/>
    <w:basedOn w:val="Normal"/>
    <w:next w:val="Normal"/>
    <w:link w:val="Overskrift7Tegn"/>
    <w:uiPriority w:val="9"/>
    <w:semiHidden/>
    <w:unhideWhenUsed/>
    <w:qFormat/>
    <w:rsid w:val="00911428"/>
    <w:pPr>
      <w:keepNext/>
      <w:keepLines/>
      <w:numPr>
        <w:ilvl w:val="6"/>
        <w:numId w:val="1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Overskrift8">
    <w:name w:val="heading 8"/>
    <w:basedOn w:val="Normal"/>
    <w:next w:val="Normal"/>
    <w:link w:val="Overskrift8Tegn"/>
    <w:uiPriority w:val="9"/>
    <w:semiHidden/>
    <w:unhideWhenUsed/>
    <w:qFormat/>
    <w:rsid w:val="00911428"/>
    <w:pPr>
      <w:keepNext/>
      <w:keepLines/>
      <w:numPr>
        <w:ilvl w:val="7"/>
        <w:numId w:val="1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Overskrift9">
    <w:name w:val="heading 9"/>
    <w:basedOn w:val="Normal"/>
    <w:next w:val="Normal"/>
    <w:link w:val="Overskrift9Tegn"/>
    <w:uiPriority w:val="9"/>
    <w:semiHidden/>
    <w:unhideWhenUsed/>
    <w:qFormat/>
    <w:rsid w:val="00911428"/>
    <w:pPr>
      <w:keepNext/>
      <w:keepLines/>
      <w:numPr>
        <w:ilvl w:val="8"/>
        <w:numId w:val="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Standardskriftforavsnitt">
    <w:name w:val="Default Paragraph Font"/>
    <w:uiPriority w:val="1"/>
    <w:semiHidden/>
    <w:unhideWhenUsed/>
  </w:style>
  <w:style w:type="table" w:default="1" w:styleId="Vanlig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e">
    <w:name w:val="No List"/>
    <w:uiPriority w:val="99"/>
    <w:semiHidden/>
    <w:unhideWhenUsed/>
  </w:style>
  <w:style w:type="paragraph" w:styleId="Topptekst">
    <w:name w:val="header"/>
    <w:basedOn w:val="Normal"/>
    <w:link w:val="TopptekstTegn"/>
    <w:uiPriority w:val="99"/>
    <w:unhideWhenUsed/>
    <w:rsid w:val="00A4364D"/>
    <w:pPr>
      <w:tabs>
        <w:tab w:val="center" w:pos="4536"/>
        <w:tab w:val="right" w:pos="9072"/>
      </w:tabs>
    </w:pPr>
  </w:style>
  <w:style w:type="character" w:customStyle="1" w:styleId="TopptekstTegn">
    <w:name w:val="Topptekst Tegn"/>
    <w:basedOn w:val="Standardskriftforavsnitt"/>
    <w:link w:val="Topptekst"/>
    <w:uiPriority w:val="99"/>
    <w:rsid w:val="00A4364D"/>
  </w:style>
  <w:style w:type="paragraph" w:styleId="Bunntekst">
    <w:name w:val="footer"/>
    <w:basedOn w:val="Normal"/>
    <w:link w:val="BunntekstTegn"/>
    <w:uiPriority w:val="99"/>
    <w:unhideWhenUsed/>
    <w:rsid w:val="00A4364D"/>
    <w:pPr>
      <w:tabs>
        <w:tab w:val="center" w:pos="4536"/>
        <w:tab w:val="right" w:pos="9072"/>
      </w:tabs>
    </w:pPr>
  </w:style>
  <w:style w:type="character" w:customStyle="1" w:styleId="BunntekstTegn">
    <w:name w:val="Bunntekst Tegn"/>
    <w:basedOn w:val="Standardskriftforavsnitt"/>
    <w:link w:val="Bunntekst"/>
    <w:uiPriority w:val="99"/>
    <w:rsid w:val="00A4364D"/>
  </w:style>
  <w:style w:type="paragraph" w:customStyle="1" w:styleId="Overskrift1unr">
    <w:name w:val="Overskrift 1 u nr"/>
    <w:basedOn w:val="Overskrift1"/>
    <w:next w:val="Normal"/>
    <w:link w:val="Overskrift1unrTegn"/>
    <w:uiPriority w:val="10"/>
    <w:qFormat/>
    <w:rsid w:val="007673B9"/>
    <w:pPr>
      <w:numPr>
        <w:numId w:val="0"/>
      </w:numPr>
    </w:pPr>
    <w:rPr>
      <w:rFonts w:cs="Arial"/>
      <w:szCs w:val="34"/>
    </w:rPr>
  </w:style>
  <w:style w:type="paragraph" w:customStyle="1" w:styleId="Overskrift2unr">
    <w:name w:val="Overskrift 2 u nr"/>
    <w:basedOn w:val="Overskrift2"/>
    <w:next w:val="Normal"/>
    <w:uiPriority w:val="10"/>
    <w:qFormat/>
    <w:rsid w:val="007673B9"/>
    <w:pPr>
      <w:numPr>
        <w:ilvl w:val="0"/>
        <w:numId w:val="0"/>
      </w:numPr>
    </w:pPr>
  </w:style>
  <w:style w:type="character" w:customStyle="1" w:styleId="Overskrift1unrTegn">
    <w:name w:val="Overskrift 1 u nr Tegn"/>
    <w:basedOn w:val="Standardskriftforavsnitt"/>
    <w:link w:val="Overskrift1unr"/>
    <w:uiPriority w:val="10"/>
    <w:rsid w:val="007673B9"/>
    <w:rPr>
      <w:rFonts w:ascii="Arial" w:eastAsiaTheme="majorEastAsia" w:hAnsi="Arial" w:cs="Arial"/>
      <w:b/>
      <w:sz w:val="34"/>
      <w:szCs w:val="34"/>
    </w:rPr>
  </w:style>
  <w:style w:type="paragraph" w:customStyle="1" w:styleId="Overskrift3unr">
    <w:name w:val="Overskrift 3 u nr"/>
    <w:basedOn w:val="Overskrift3"/>
    <w:next w:val="Normal"/>
    <w:uiPriority w:val="10"/>
    <w:qFormat/>
    <w:rsid w:val="007673B9"/>
    <w:pPr>
      <w:numPr>
        <w:ilvl w:val="0"/>
        <w:numId w:val="0"/>
      </w:numPr>
    </w:pPr>
  </w:style>
  <w:style w:type="paragraph" w:customStyle="1" w:styleId="Overskrift4unr">
    <w:name w:val="Overskrift 4 u nr"/>
    <w:basedOn w:val="Overskrift4"/>
    <w:next w:val="Normal"/>
    <w:uiPriority w:val="10"/>
    <w:qFormat/>
    <w:rsid w:val="00DE0776"/>
    <w:pPr>
      <w:numPr>
        <w:ilvl w:val="0"/>
        <w:numId w:val="0"/>
      </w:numPr>
    </w:pPr>
  </w:style>
  <w:style w:type="character" w:customStyle="1" w:styleId="Overskrift1Tegn">
    <w:name w:val="Overskrift 1 Tegn"/>
    <w:basedOn w:val="Standardskriftforavsnitt"/>
    <w:link w:val="Overskrift1"/>
    <w:uiPriority w:val="9"/>
    <w:rsid w:val="00FF700C"/>
    <w:rPr>
      <w:rFonts w:ascii="Arial" w:eastAsiaTheme="majorEastAsia" w:hAnsi="Arial" w:cstheme="majorBidi"/>
      <w:b/>
      <w:sz w:val="34"/>
      <w:szCs w:val="32"/>
    </w:rPr>
  </w:style>
  <w:style w:type="character" w:customStyle="1" w:styleId="Overskrift2Tegn">
    <w:name w:val="Overskrift 2 Tegn"/>
    <w:basedOn w:val="Standardskriftforavsnitt"/>
    <w:link w:val="Overskrift2"/>
    <w:uiPriority w:val="9"/>
    <w:rsid w:val="00FF700C"/>
    <w:rPr>
      <w:rFonts w:ascii="Arial" w:eastAsiaTheme="majorEastAsia" w:hAnsi="Arial" w:cstheme="majorBidi"/>
      <w:b/>
      <w:sz w:val="30"/>
      <w:szCs w:val="26"/>
    </w:rPr>
  </w:style>
  <w:style w:type="character" w:customStyle="1" w:styleId="Overskrift3Tegn">
    <w:name w:val="Overskrift 3 Tegn"/>
    <w:basedOn w:val="Standardskriftforavsnitt"/>
    <w:link w:val="Overskrift3"/>
    <w:uiPriority w:val="9"/>
    <w:rsid w:val="00FF700C"/>
    <w:rPr>
      <w:rFonts w:ascii="Arial" w:eastAsiaTheme="majorEastAsia" w:hAnsi="Arial" w:cstheme="majorBidi"/>
      <w:b/>
      <w:sz w:val="26"/>
    </w:rPr>
  </w:style>
  <w:style w:type="character" w:customStyle="1" w:styleId="Overskrift4Tegn">
    <w:name w:val="Overskrift 4 Tegn"/>
    <w:basedOn w:val="Standardskriftforavsnitt"/>
    <w:link w:val="Overskrift4"/>
    <w:uiPriority w:val="9"/>
    <w:rsid w:val="00FF700C"/>
    <w:rPr>
      <w:rFonts w:ascii="Arial" w:eastAsiaTheme="majorEastAsia" w:hAnsi="Arial" w:cstheme="majorBidi"/>
      <w:b/>
      <w:iCs/>
    </w:rPr>
  </w:style>
  <w:style w:type="character" w:customStyle="1" w:styleId="Overskrift5Tegn">
    <w:name w:val="Overskrift 5 Tegn"/>
    <w:basedOn w:val="Standardskriftforavsnitt"/>
    <w:link w:val="Overskrift5"/>
    <w:uiPriority w:val="9"/>
    <w:rsid w:val="00AA5EA0"/>
    <w:rPr>
      <w:rFonts w:ascii="Arial" w:eastAsiaTheme="majorEastAsia" w:hAnsi="Arial" w:cstheme="majorBidi"/>
      <w:b/>
      <w:sz w:val="22"/>
    </w:rPr>
  </w:style>
  <w:style w:type="character" w:customStyle="1" w:styleId="Overskrift6Tegn">
    <w:name w:val="Overskrift 6 Tegn"/>
    <w:basedOn w:val="Standardskriftforavsnitt"/>
    <w:link w:val="Overskrift6"/>
    <w:uiPriority w:val="9"/>
    <w:semiHidden/>
    <w:rsid w:val="00911428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Overskrift7Tegn">
    <w:name w:val="Overskrift 7 Tegn"/>
    <w:basedOn w:val="Standardskriftforavsnitt"/>
    <w:link w:val="Overskrift7"/>
    <w:uiPriority w:val="9"/>
    <w:semiHidden/>
    <w:rsid w:val="00911428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Overskrift8Tegn">
    <w:name w:val="Overskrift 8 Tegn"/>
    <w:basedOn w:val="Standardskriftforavsnitt"/>
    <w:link w:val="Overskrift8"/>
    <w:uiPriority w:val="9"/>
    <w:semiHidden/>
    <w:rsid w:val="00911428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Overskrift9Tegn">
    <w:name w:val="Overskrift 9 Tegn"/>
    <w:basedOn w:val="Standardskriftforavsnitt"/>
    <w:link w:val="Overskrift9"/>
    <w:uiPriority w:val="9"/>
    <w:semiHidden/>
    <w:rsid w:val="00911428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Overskriftforinnholdsfortegnelse">
    <w:name w:val="TOC Heading"/>
    <w:basedOn w:val="Overskrift1"/>
    <w:next w:val="Normal"/>
    <w:uiPriority w:val="39"/>
    <w:unhideWhenUsed/>
    <w:qFormat/>
    <w:rsid w:val="00FF700C"/>
    <w:pPr>
      <w:numPr>
        <w:numId w:val="0"/>
      </w:numPr>
      <w:outlineLvl w:val="9"/>
    </w:pPr>
    <w:rPr>
      <w:b w:val="0"/>
    </w:rPr>
  </w:style>
  <w:style w:type="paragraph" w:styleId="INNH1">
    <w:name w:val="toc 1"/>
    <w:basedOn w:val="Normal"/>
    <w:next w:val="Normal"/>
    <w:autoRedefine/>
    <w:uiPriority w:val="39"/>
    <w:unhideWhenUsed/>
    <w:rsid w:val="00FF700C"/>
    <w:pPr>
      <w:tabs>
        <w:tab w:val="left" w:pos="480"/>
        <w:tab w:val="right" w:leader="dot" w:pos="9054"/>
      </w:tabs>
      <w:spacing w:after="100"/>
    </w:pPr>
  </w:style>
  <w:style w:type="paragraph" w:styleId="INNH2">
    <w:name w:val="toc 2"/>
    <w:basedOn w:val="Normal"/>
    <w:next w:val="Normal"/>
    <w:autoRedefine/>
    <w:uiPriority w:val="39"/>
    <w:unhideWhenUsed/>
    <w:rsid w:val="00911428"/>
    <w:pPr>
      <w:spacing w:after="100"/>
      <w:ind w:left="240"/>
    </w:pPr>
  </w:style>
  <w:style w:type="paragraph" w:styleId="INNH3">
    <w:name w:val="toc 3"/>
    <w:basedOn w:val="Normal"/>
    <w:next w:val="Normal"/>
    <w:autoRedefine/>
    <w:uiPriority w:val="39"/>
    <w:unhideWhenUsed/>
    <w:rsid w:val="00911428"/>
    <w:pPr>
      <w:spacing w:after="100"/>
      <w:ind w:left="480"/>
    </w:pPr>
  </w:style>
  <w:style w:type="character" w:styleId="Hyperkobling">
    <w:name w:val="Hyperlink"/>
    <w:basedOn w:val="Standardskriftforavsnitt"/>
    <w:uiPriority w:val="99"/>
    <w:unhideWhenUsed/>
    <w:rsid w:val="00911428"/>
    <w:rPr>
      <w:color w:val="0000FF" w:themeColor="hyperlink"/>
      <w:u w:val="single"/>
    </w:rPr>
  </w:style>
  <w:style w:type="paragraph" w:styleId="Sitat">
    <w:name w:val="Quote"/>
    <w:basedOn w:val="Normal"/>
    <w:next w:val="Normal"/>
    <w:link w:val="SitatTegn"/>
    <w:uiPriority w:val="29"/>
    <w:qFormat/>
    <w:rsid w:val="00480E60"/>
    <w:pPr>
      <w:ind w:left="567" w:right="567"/>
    </w:pPr>
    <w:rPr>
      <w:i/>
      <w:iCs/>
    </w:rPr>
  </w:style>
  <w:style w:type="character" w:customStyle="1" w:styleId="SitatTegn">
    <w:name w:val="Sitat Tegn"/>
    <w:basedOn w:val="Standardskriftforavsnitt"/>
    <w:link w:val="Sitat"/>
    <w:uiPriority w:val="29"/>
    <w:rsid w:val="00480E60"/>
    <w:rPr>
      <w:rFonts w:ascii="Times New Roman" w:hAnsi="Times New Roman"/>
      <w:i/>
      <w:iCs/>
      <w:sz w:val="22"/>
    </w:rPr>
  </w:style>
  <w:style w:type="paragraph" w:customStyle="1" w:styleId="Forordsoverskrift">
    <w:name w:val="Forordsoverskrift"/>
    <w:basedOn w:val="Overskriftforinnholdsfortegnelse"/>
    <w:next w:val="Normal"/>
    <w:uiPriority w:val="39"/>
    <w:semiHidden/>
    <w:qFormat/>
    <w:rsid w:val="005866FB"/>
  </w:style>
  <w:style w:type="paragraph" w:styleId="Bildetekst">
    <w:name w:val="caption"/>
    <w:basedOn w:val="Normal"/>
    <w:next w:val="Normal"/>
    <w:uiPriority w:val="35"/>
    <w:unhideWhenUsed/>
    <w:qFormat/>
    <w:rsid w:val="00DE0776"/>
    <w:pPr>
      <w:spacing w:after="200" w:line="240" w:lineRule="auto"/>
    </w:pPr>
    <w:rPr>
      <w:rFonts w:ascii="Arial" w:hAnsi="Arial"/>
      <w:i/>
      <w:iCs/>
      <w:sz w:val="18"/>
      <w:szCs w:val="18"/>
    </w:rPr>
  </w:style>
  <w:style w:type="table" w:styleId="Tabellrutenett">
    <w:name w:val="Table Grid"/>
    <w:basedOn w:val="Vanligtabell"/>
    <w:uiPriority w:val="39"/>
    <w:rsid w:val="00DE077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Fotnotetekst">
    <w:name w:val="footnote text"/>
    <w:basedOn w:val="Normal"/>
    <w:link w:val="FotnotetekstTegn"/>
    <w:uiPriority w:val="99"/>
    <w:semiHidden/>
    <w:unhideWhenUsed/>
    <w:rsid w:val="00DE0776"/>
    <w:pPr>
      <w:spacing w:after="0"/>
    </w:pPr>
    <w:rPr>
      <w:rFonts w:ascii="Arial" w:hAnsi="Arial"/>
      <w:sz w:val="20"/>
      <w:szCs w:val="20"/>
    </w:rPr>
  </w:style>
  <w:style w:type="character" w:customStyle="1" w:styleId="FotnotetekstTegn">
    <w:name w:val="Fotnotetekst Tegn"/>
    <w:basedOn w:val="Standardskriftforavsnitt"/>
    <w:link w:val="Fotnotetekst"/>
    <w:uiPriority w:val="99"/>
    <w:semiHidden/>
    <w:rsid w:val="00DE0776"/>
    <w:rPr>
      <w:rFonts w:ascii="Arial" w:hAnsi="Arial"/>
      <w:sz w:val="20"/>
      <w:szCs w:val="20"/>
    </w:rPr>
  </w:style>
  <w:style w:type="character" w:styleId="Fotnotereferanse">
    <w:name w:val="footnote reference"/>
    <w:basedOn w:val="Standardskriftforavsnitt"/>
    <w:uiPriority w:val="99"/>
    <w:semiHidden/>
    <w:unhideWhenUsed/>
    <w:rsid w:val="00DE0776"/>
    <w:rPr>
      <w:vertAlign w:val="superscript"/>
    </w:rPr>
  </w:style>
  <w:style w:type="paragraph" w:customStyle="1" w:styleId="Forordoverskrift">
    <w:name w:val="Forordoverskrift"/>
    <w:basedOn w:val="Normal"/>
    <w:uiPriority w:val="11"/>
    <w:qFormat/>
    <w:rsid w:val="00FF700C"/>
    <w:pPr>
      <w:spacing w:before="240" w:line="240" w:lineRule="auto"/>
    </w:pPr>
    <w:rPr>
      <w:rFonts w:ascii="Arial" w:hAnsi="Arial"/>
      <w:b/>
      <w:sz w:val="34"/>
    </w:rPr>
  </w:style>
  <w:style w:type="paragraph" w:styleId="Tittel">
    <w:name w:val="Title"/>
    <w:basedOn w:val="Normal"/>
    <w:next w:val="Normal"/>
    <w:link w:val="TittelTegn"/>
    <w:uiPriority w:val="10"/>
    <w:qFormat/>
    <w:rsid w:val="005F6B87"/>
    <w:pPr>
      <w:spacing w:after="0" w:line="240" w:lineRule="auto"/>
      <w:contextualSpacing/>
    </w:pPr>
    <w:rPr>
      <w:rFonts w:ascii="Arial" w:eastAsiaTheme="majorEastAsia" w:hAnsi="Arial" w:cstheme="majorBidi"/>
      <w:b/>
      <w:spacing w:val="-10"/>
      <w:kern w:val="28"/>
      <w:sz w:val="56"/>
      <w:szCs w:val="56"/>
    </w:rPr>
  </w:style>
  <w:style w:type="character" w:customStyle="1" w:styleId="TittelTegn">
    <w:name w:val="Tittel Tegn"/>
    <w:basedOn w:val="Standardskriftforavsnitt"/>
    <w:link w:val="Tittel"/>
    <w:uiPriority w:val="10"/>
    <w:rsid w:val="005F6B87"/>
    <w:rPr>
      <w:rFonts w:ascii="Arial" w:eastAsiaTheme="majorEastAsia" w:hAnsi="Arial" w:cstheme="majorBidi"/>
      <w:b/>
      <w:spacing w:val="-10"/>
      <w:kern w:val="28"/>
      <w:sz w:val="56"/>
      <w:szCs w:val="56"/>
    </w:rPr>
  </w:style>
  <w:style w:type="character" w:styleId="Fulgthyperkobling">
    <w:name w:val="FollowedHyperlink"/>
    <w:basedOn w:val="Standardskriftforavsnitt"/>
    <w:uiPriority w:val="99"/>
    <w:semiHidden/>
    <w:unhideWhenUsed/>
    <w:rsid w:val="00DC5F0C"/>
    <w:rPr>
      <w:color w:val="800080" w:themeColor="followedHyperlink"/>
      <w:u w:val="single"/>
    </w:rPr>
  </w:style>
  <w:style w:type="table" w:styleId="Vanligtabell5">
    <w:name w:val="Plain Table 5"/>
    <w:basedOn w:val="Vanligtabell"/>
    <w:uiPriority w:val="45"/>
    <w:rsid w:val="007054A5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Vanligtabell3">
    <w:name w:val="Plain Table 3"/>
    <w:basedOn w:val="Vanligtabell"/>
    <w:uiPriority w:val="43"/>
    <w:rsid w:val="007054A5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paragraph" w:styleId="Figurliste">
    <w:name w:val="table of figures"/>
    <w:basedOn w:val="Normal"/>
    <w:next w:val="Normal"/>
    <w:uiPriority w:val="99"/>
    <w:unhideWhenUsed/>
    <w:rsid w:val="009961FB"/>
    <w:pPr>
      <w:spacing w:after="0"/>
    </w:pPr>
  </w:style>
  <w:style w:type="paragraph" w:styleId="NormalWeb">
    <w:name w:val="Normal (Web)"/>
    <w:basedOn w:val="Normal"/>
    <w:uiPriority w:val="99"/>
    <w:unhideWhenUsed/>
    <w:rsid w:val="009961FB"/>
    <w:pPr>
      <w:spacing w:before="100" w:beforeAutospacing="1" w:after="100" w:afterAutospacing="1" w:line="240" w:lineRule="auto"/>
    </w:pPr>
    <w:rPr>
      <w:rFonts w:eastAsia="Times New Roman" w:cs="Times New Roman"/>
    </w:rPr>
  </w:style>
  <w:style w:type="paragraph" w:styleId="Undertittel">
    <w:name w:val="Subtitle"/>
    <w:basedOn w:val="Normal"/>
    <w:next w:val="Normal"/>
    <w:link w:val="UndertittelTegn"/>
    <w:uiPriority w:val="11"/>
    <w:qFormat/>
    <w:rsid w:val="00653DC8"/>
    <w:pPr>
      <w:numPr>
        <w:ilvl w:val="1"/>
      </w:numPr>
      <w:spacing w:after="100" w:line="259" w:lineRule="auto"/>
    </w:pPr>
    <w:rPr>
      <w:rFonts w:asciiTheme="majorHAnsi" w:hAnsiTheme="majorHAnsi"/>
      <w:szCs w:val="22"/>
      <w:lang w:eastAsia="en-US"/>
    </w:rPr>
  </w:style>
  <w:style w:type="character" w:customStyle="1" w:styleId="UndertittelTegn">
    <w:name w:val="Undertittel Tegn"/>
    <w:basedOn w:val="Standardskriftforavsnitt"/>
    <w:link w:val="Undertittel"/>
    <w:uiPriority w:val="11"/>
    <w:rsid w:val="00653DC8"/>
    <w:rPr>
      <w:rFonts w:asciiTheme="majorHAnsi" w:hAnsiTheme="majorHAnsi"/>
      <w:szCs w:val="22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15056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928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882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31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21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506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694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726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9235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18" Type="http://schemas.openxmlformats.org/officeDocument/2006/relationships/header" Target="header5.xml"/><Relationship Id="rId3" Type="http://schemas.openxmlformats.org/officeDocument/2006/relationships/customXml" Target="../customXml/item3.xml"/><Relationship Id="rId21" Type="http://schemas.openxmlformats.org/officeDocument/2006/relationships/footer" Target="footer5.xml"/><Relationship Id="rId7" Type="http://schemas.openxmlformats.org/officeDocument/2006/relationships/settings" Target="settings.xml"/><Relationship Id="rId12" Type="http://schemas.openxmlformats.org/officeDocument/2006/relationships/header" Target="header2.xml"/><Relationship Id="rId17" Type="http://schemas.openxmlformats.org/officeDocument/2006/relationships/header" Target="header4.xml"/><Relationship Id="rId2" Type="http://schemas.openxmlformats.org/officeDocument/2006/relationships/customXml" Target="../customXml/item2.xml"/><Relationship Id="rId16" Type="http://schemas.openxmlformats.org/officeDocument/2006/relationships/footer" Target="footer3.xml"/><Relationship Id="rId20" Type="http://schemas.openxmlformats.org/officeDocument/2006/relationships/header" Target="header6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5" Type="http://schemas.openxmlformats.org/officeDocument/2006/relationships/numbering" Target="numbering.xml"/><Relationship Id="rId15" Type="http://schemas.openxmlformats.org/officeDocument/2006/relationships/header" Target="header3.xml"/><Relationship Id="rId23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footer" Target="footer4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2.xml"/><Relationship Id="rId22" Type="http://schemas.openxmlformats.org/officeDocument/2006/relationships/fontTable" Target="fontTable.xml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6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Erling\Downloads\Oppgave_innhold_bokm&#229;l.dotx" TargetMode="External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13547618FF3B74992F6D626EBA25AED" ma:contentTypeVersion="5" ma:contentTypeDescription="Create a new document." ma:contentTypeScope="" ma:versionID="c2be4276a0c55308f7d985aa5d4e7cb5">
  <xsd:schema xmlns:xsd="http://www.w3.org/2001/XMLSchema" xmlns:xs="http://www.w3.org/2001/XMLSchema" xmlns:p="http://schemas.microsoft.com/office/2006/metadata/properties" xmlns:ns2="4eb3e90e-6a14-477c-8397-8bb3db5272ab" targetNamespace="http://schemas.microsoft.com/office/2006/metadata/properties" ma:root="true" ma:fieldsID="5db4c08dd8a6b49aa577751e59c14b88" ns2:_="">
    <xsd:import namespace="4eb3e90e-6a14-477c-8397-8bb3db5272ab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eb3e90e-6a14-477c-8397-8bb3db5272a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9A88B09-497A-4206-828C-5CC12133078A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20DB290E-56C8-48D8-8CD2-A038EFB4B93C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441D6B05-4D48-41C6-BE17-BF4D6D83EEC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eb3e90e-6a14-477c-8397-8bb3db5272a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428B8038-01EE-44ED-B6DB-3640887805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Oppgave_innhold_bokmål.dotx</Template>
  <TotalTime>0</TotalTime>
  <Pages>6</Pages>
  <Words>1609</Words>
  <Characters>8529</Characters>
  <Application>Microsoft Office Word</Application>
  <DocSecurity>0</DocSecurity>
  <Lines>71</Lines>
  <Paragraphs>20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Tittel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10118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Erling</dc:creator>
  <cp:keywords/>
  <dc:description/>
  <cp:lastModifiedBy>Erling Heimstad Willassen</cp:lastModifiedBy>
  <cp:revision>2</cp:revision>
  <cp:lastPrinted>2025-01-17T22:11:00Z</cp:lastPrinted>
  <dcterms:created xsi:type="dcterms:W3CDTF">2025-01-21T21:00:00Z</dcterms:created>
  <dcterms:modified xsi:type="dcterms:W3CDTF">2025-01-21T21:00:00Z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0x010100B13547618FF3B74992F6D626EBA25AED</vt:lpwstr>
  </property>
  <property fmtid="{D5CDD505-2E9C-101B-9397-08002B2CF9AE}" pid="3" name="IsMyDocuments">
    <vt:bool>true</vt:bool>
  </property>
</Properties>
</file>